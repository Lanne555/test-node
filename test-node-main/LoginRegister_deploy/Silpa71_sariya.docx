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EF1" w:rsidRPr="0081428F" w:rsidRDefault="00847EF1" w:rsidP="00B01F2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bookmarkStart w:id="0" w:name="_Hlk22370999"/>
      <w:bookmarkEnd w:id="0"/>
      <w:r w:rsidRPr="0081428F">
        <w:rPr>
          <w:rFonts w:ascii="TH SarabunPSK" w:hAnsi="TH SarabunPSK" w:cs="TH SarabunPSK"/>
          <w:b/>
          <w:bCs/>
          <w:sz w:val="44"/>
          <w:szCs w:val="44"/>
          <w:cs/>
        </w:rPr>
        <w:t>โครงงาน</w:t>
      </w:r>
      <w:r w:rsidR="0081428F" w:rsidRPr="0081428F">
        <w:rPr>
          <w:rFonts w:ascii="TH SarabunPSK" w:hAnsi="TH SarabunPSK" w:cs="TH SarabunPSK"/>
          <w:b/>
          <w:bCs/>
          <w:sz w:val="44"/>
          <w:szCs w:val="44"/>
          <w:cs/>
        </w:rPr>
        <w:t>คอมพิวเตอร์ประเภทซอฟต์แวร์</w:t>
      </w:r>
    </w:p>
    <w:p w:rsidR="00847EF1" w:rsidRDefault="00847EF1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81428F">
        <w:rPr>
          <w:rFonts w:ascii="TH SarabunPSK" w:hAnsi="TH SarabunPSK" w:cs="TH SarabunPSK"/>
          <w:b/>
          <w:bCs/>
          <w:sz w:val="44"/>
          <w:szCs w:val="44"/>
          <w:cs/>
        </w:rPr>
        <w:t xml:space="preserve">เรื่อง </w:t>
      </w:r>
      <w:r w:rsidR="002733AC" w:rsidRPr="002733AC">
        <w:rPr>
          <w:rFonts w:ascii="TH SarabunPSK" w:hAnsi="TH SarabunPSK" w:cs="TH SarabunPSK"/>
          <w:b/>
          <w:bCs/>
          <w:sz w:val="44"/>
          <w:szCs w:val="44"/>
          <w:cs/>
        </w:rPr>
        <w:t>ระบบเตรียมตัวสอบเข้ามหาวิทยาลัยและสืบค้นข้อมูลด้วยปัญญาประดิษฐ์</w:t>
      </w:r>
    </w:p>
    <w:p w:rsidR="00B01F2D" w:rsidRDefault="00B01F2D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</w:p>
    <w:p w:rsidR="00B01F2D" w:rsidRDefault="00B01F2D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</w:p>
    <w:p w:rsidR="00B01F2D" w:rsidRPr="00847EF1" w:rsidRDefault="00B01F2D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</w:p>
    <w:p w:rsidR="00847EF1" w:rsidRPr="00847EF1" w:rsidRDefault="00847EF1" w:rsidP="0069016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:rsidR="00375DB5" w:rsidRDefault="00375DB5" w:rsidP="00375DB5">
      <w:pPr>
        <w:spacing w:after="0" w:line="240" w:lineRule="auto"/>
        <w:ind w:left="2880"/>
        <w:rPr>
          <w:rFonts w:ascii="TH SarabunPSK" w:hAnsi="TH SarabunPSK" w:cs="TH SarabunPSK"/>
          <w:color w:val="000000"/>
          <w:sz w:val="40"/>
          <w:szCs w:val="40"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</w:t>
      </w:r>
      <w:r w:rsidRPr="00375DB5">
        <w:rPr>
          <w:rFonts w:ascii="TH SarabunPSK" w:hAnsi="TH SarabunPSK" w:cs="TH SarabunPSK"/>
          <w:color w:val="000000"/>
          <w:sz w:val="40"/>
          <w:szCs w:val="40"/>
          <w:cs/>
        </w:rPr>
        <w:t>นายธนกร   มะลิวัลย์</w:t>
      </w:r>
    </w:p>
    <w:p w:rsidR="00375DB5" w:rsidRDefault="00375DB5" w:rsidP="0081428F">
      <w:pPr>
        <w:spacing w:after="0" w:line="240" w:lineRule="auto"/>
        <w:ind w:left="2160" w:firstLine="720"/>
        <w:rPr>
          <w:rFonts w:ascii="TH SarabunPSK" w:hAnsi="TH SarabunPSK" w:cs="TH SarabunPSK"/>
          <w:color w:val="000000"/>
          <w:sz w:val="40"/>
          <w:szCs w:val="40"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</w:t>
      </w:r>
      <w:r w:rsidRPr="00375DB5">
        <w:rPr>
          <w:rFonts w:ascii="TH SarabunPSK" w:hAnsi="TH SarabunPSK" w:cs="TH SarabunPSK"/>
          <w:color w:val="000000"/>
          <w:sz w:val="40"/>
          <w:szCs w:val="40"/>
          <w:cs/>
        </w:rPr>
        <w:t>นายนภัทร  พงศ์คำ</w:t>
      </w:r>
      <w:r w:rsidR="00690167">
        <w:rPr>
          <w:rFonts w:ascii="TH SarabunPSK" w:hAnsi="TH SarabunPSK" w:cs="TH SarabunPSK"/>
          <w:color w:val="000000"/>
          <w:sz w:val="40"/>
          <w:szCs w:val="40"/>
        </w:rPr>
        <w:t xml:space="preserve">     </w:t>
      </w: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</w:t>
      </w:r>
    </w:p>
    <w:p w:rsidR="00847EF1" w:rsidRPr="0081428F" w:rsidRDefault="00375DB5" w:rsidP="0081428F">
      <w:pPr>
        <w:spacing w:after="0" w:line="240" w:lineRule="auto"/>
        <w:ind w:left="2160" w:firstLine="720"/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</w:t>
      </w:r>
      <w:r w:rsidR="00246793">
        <w:rPr>
          <w:rFonts w:ascii="TH SarabunPSK" w:hAnsi="TH SarabunPSK" w:cs="TH SarabunPSK" w:hint="cs"/>
          <w:color w:val="000000"/>
          <w:sz w:val="40"/>
          <w:szCs w:val="40"/>
          <w:cs/>
        </w:rPr>
        <w:t>นาย</w:t>
      </w:r>
      <w:r w:rsidR="0081428F" w:rsidRPr="0081428F">
        <w:rPr>
          <w:rFonts w:ascii="TH SarabunPSK" w:hAnsi="TH SarabunPSK" w:cs="TH SarabunPSK" w:hint="cs"/>
          <w:color w:val="000000"/>
          <w:sz w:val="40"/>
          <w:szCs w:val="40"/>
          <w:cs/>
        </w:rPr>
        <w:t>พศิน  บัวขาว</w:t>
      </w:r>
    </w:p>
    <w:p w:rsidR="002733AC" w:rsidRDefault="002733AC" w:rsidP="0081428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040"/>
          <w:tab w:val="left" w:pos="5760"/>
          <w:tab w:val="left" w:pos="6405"/>
        </w:tabs>
        <w:spacing w:after="0" w:line="240" w:lineRule="auto"/>
        <w:rPr>
          <w:rFonts w:ascii="TH SarabunPSK" w:hAnsi="TH SarabunPSK" w:cs="TH SarabunPSK"/>
          <w:sz w:val="40"/>
          <w:szCs w:val="40"/>
        </w:rPr>
      </w:pPr>
    </w:p>
    <w:p w:rsidR="002733AC" w:rsidRPr="0081428F" w:rsidRDefault="002733AC" w:rsidP="0081428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040"/>
          <w:tab w:val="left" w:pos="5760"/>
          <w:tab w:val="left" w:pos="6405"/>
        </w:tabs>
        <w:spacing w:after="0" w:line="240" w:lineRule="auto"/>
        <w:rPr>
          <w:rFonts w:ascii="TH SarabunPSK" w:hAnsi="TH SarabunPSK" w:cs="TH SarabunPSK"/>
          <w:sz w:val="40"/>
          <w:szCs w:val="40"/>
        </w:rPr>
      </w:pPr>
    </w:p>
    <w:p w:rsidR="00847EF1" w:rsidRPr="0081428F" w:rsidRDefault="00847EF1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  <w:r w:rsidRPr="0081428F">
        <w:rPr>
          <w:rFonts w:ascii="TH SarabunPSK" w:hAnsi="TH SarabunPSK" w:cs="TH SarabunPSK"/>
          <w:sz w:val="40"/>
          <w:szCs w:val="40"/>
          <w:cs/>
        </w:rPr>
        <w:t>ระดับชั้นมัธยมศึกษาตอน</w:t>
      </w:r>
      <w:r w:rsidR="00246793">
        <w:rPr>
          <w:rFonts w:ascii="TH SarabunPSK" w:hAnsi="TH SarabunPSK" w:cs="TH SarabunPSK" w:hint="cs"/>
          <w:sz w:val="40"/>
          <w:szCs w:val="40"/>
          <w:cs/>
        </w:rPr>
        <w:t>ปลาย</w:t>
      </w:r>
      <w:r w:rsidRPr="0081428F">
        <w:rPr>
          <w:rFonts w:ascii="TH SarabunPSK" w:hAnsi="TH SarabunPSK" w:cs="TH SarabunPSK"/>
          <w:sz w:val="40"/>
          <w:szCs w:val="40"/>
          <w:cs/>
        </w:rPr>
        <w:t>โรงเรียนบดินทรเดชา (สิงห์ สิงหเสนี) ๒</w:t>
      </w:r>
      <w:r w:rsidRPr="0081428F">
        <w:rPr>
          <w:rFonts w:ascii="TH SarabunPSK" w:hAnsi="TH SarabunPSK" w:cs="TH SarabunPSK"/>
          <w:sz w:val="40"/>
          <w:szCs w:val="40"/>
          <w:cs/>
        </w:rPr>
        <w:br/>
        <w:t>สังกัดสำนักงานเขตพื้นที่การศึกษามัธยมศึกษา เขต ๒</w:t>
      </w:r>
    </w:p>
    <w:p w:rsidR="00847EF1" w:rsidRPr="0081428F" w:rsidRDefault="00847EF1" w:rsidP="00B01F2D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</w:rPr>
      </w:pPr>
    </w:p>
    <w:p w:rsidR="00847EF1" w:rsidRDefault="00847EF1" w:rsidP="00B01F2D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B01F2D" w:rsidRDefault="00B01F2D" w:rsidP="00B01F2D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  <w:cs/>
        </w:rPr>
      </w:pPr>
    </w:p>
    <w:p w:rsidR="00B01F2D" w:rsidRDefault="00B01F2D" w:rsidP="00B01F2D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B01F2D" w:rsidRDefault="00B01F2D" w:rsidP="00B01F2D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B01F2D" w:rsidRPr="00847EF1" w:rsidRDefault="00B01F2D" w:rsidP="00B01F2D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847EF1" w:rsidRPr="00847EF1" w:rsidRDefault="00847EF1" w:rsidP="00B01F2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2F35E6" w:rsidRDefault="00847EF1" w:rsidP="00B01F2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  <w:sectPr w:rsidR="002F35E6" w:rsidSect="002F35E6">
          <w:footerReference w:type="default" r:id="rId10"/>
          <w:headerReference w:type="first" r:id="rId11"/>
          <w:pgSz w:w="11907" w:h="16839" w:code="9"/>
          <w:pgMar w:top="1701" w:right="1440" w:bottom="1440" w:left="1701" w:header="709" w:footer="709" w:gutter="0"/>
          <w:cols w:space="708"/>
          <w:titlePg/>
          <w:docGrid w:linePitch="360"/>
        </w:sectPr>
      </w:pP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t>รายงานฉบับนี้เป็นส่วนประกอบของโครงงานประเภทซอฟต์แวร์</w:t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br/>
        <w:t>เนื่องในงา</w:t>
      </w:r>
      <w:r w:rsidR="005B25AB">
        <w:rPr>
          <w:rFonts w:ascii="TH SarabunPSK" w:hAnsi="TH SarabunPSK" w:cs="TH SarabunPSK"/>
          <w:b/>
          <w:bCs/>
          <w:sz w:val="40"/>
          <w:szCs w:val="40"/>
          <w:cs/>
        </w:rPr>
        <w:t xml:space="preserve">นศิลปหัตถกรรมนักเรียน ครั้งที่ </w:t>
      </w:r>
      <w:r w:rsidR="002733AC">
        <w:rPr>
          <w:rFonts w:ascii="TH SarabunPSK" w:hAnsi="TH SarabunPSK" w:cs="TH SarabunPSK" w:hint="cs"/>
          <w:b/>
          <w:bCs/>
          <w:sz w:val="40"/>
          <w:szCs w:val="40"/>
          <w:cs/>
        </w:rPr>
        <w:t>๗๑</w:t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t xml:space="preserve"> ปีการศึกษา ๒๕๖</w:t>
      </w:r>
      <w:r w:rsidR="002733AC">
        <w:rPr>
          <w:rFonts w:ascii="TH SarabunPSK" w:hAnsi="TH SarabunPSK" w:cs="TH SarabunPSK" w:hint="cs"/>
          <w:b/>
          <w:bCs/>
          <w:sz w:val="40"/>
          <w:szCs w:val="40"/>
          <w:cs/>
        </w:rPr>
        <w:t>๖</w:t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br/>
        <w:t xml:space="preserve">ระดับ </w:t>
      </w:r>
      <w:r w:rsidR="0081428F">
        <w:rPr>
          <w:rFonts w:ascii="TH SarabunPSK" w:hAnsi="TH SarabunPSK" w:cs="TH SarabunPSK"/>
          <w:b/>
          <w:bCs/>
          <w:sz w:val="40"/>
          <w:szCs w:val="40"/>
        </w:rPr>
        <w:sym w:font="Wingdings" w:char="F0FE"/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t>เขต</w:t>
      </w:r>
      <w:r w:rsidR="0081428F">
        <w:rPr>
          <w:rFonts w:ascii="TH SarabunPSK" w:hAnsi="TH SarabunPSK" w:cs="TH SarabunPSK"/>
          <w:b/>
          <w:bCs/>
          <w:sz w:val="40"/>
          <w:szCs w:val="40"/>
        </w:rPr>
        <w:sym w:font="Wingdings" w:char="F0A8"/>
      </w:r>
      <w:r w:rsidR="0081428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ภาค</w:t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br/>
        <w:t xml:space="preserve">วันที่ </w:t>
      </w:r>
      <w:r w:rsidR="002733AC">
        <w:rPr>
          <w:rFonts w:ascii="TH SarabunPSK" w:hAnsi="TH SarabunPSK" w:cs="TH SarabunPSK" w:hint="cs"/>
          <w:b/>
          <w:bCs/>
          <w:sz w:val="40"/>
          <w:szCs w:val="40"/>
          <w:cs/>
        </w:rPr>
        <w:t>๑๕</w:t>
      </w:r>
      <w:r w:rsidR="005B25AB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2733AC">
        <w:rPr>
          <w:rFonts w:ascii="TH SarabunPSK" w:hAnsi="TH SarabunPSK" w:cs="TH SarabunPSK" w:hint="cs"/>
          <w:b/>
          <w:bCs/>
          <w:sz w:val="40"/>
          <w:szCs w:val="40"/>
          <w:cs/>
        </w:rPr>
        <w:t>มกราคม</w:t>
      </w:r>
      <w:r w:rsidRPr="00847EF1">
        <w:rPr>
          <w:rFonts w:ascii="TH SarabunPSK" w:hAnsi="TH SarabunPSK" w:cs="TH SarabunPSK"/>
          <w:b/>
          <w:bCs/>
          <w:sz w:val="40"/>
          <w:szCs w:val="40"/>
          <w:cs/>
        </w:rPr>
        <w:t xml:space="preserve"> ๒๕๖</w:t>
      </w:r>
      <w:r w:rsidR="002733AC">
        <w:rPr>
          <w:rFonts w:ascii="TH SarabunPSK" w:hAnsi="TH SarabunPSK" w:cs="TH SarabunPSK" w:hint="cs"/>
          <w:b/>
          <w:bCs/>
          <w:sz w:val="40"/>
          <w:szCs w:val="40"/>
          <w:cs/>
        </w:rPr>
        <w:t>๗</w:t>
      </w:r>
    </w:p>
    <w:p w:rsidR="00766107" w:rsidRDefault="00766107" w:rsidP="00766107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81428F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>โครงงานคอมพิวเตอร์ประเภทซอฟต์แวร์</w:t>
      </w:r>
    </w:p>
    <w:p w:rsidR="001F69A4" w:rsidRDefault="001F69A4" w:rsidP="001F69A4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 xml:space="preserve">เรื่อง </w:t>
      </w:r>
      <w:r w:rsidR="002733AC" w:rsidRPr="002733AC">
        <w:rPr>
          <w:rFonts w:ascii="TH SarabunPSK" w:hAnsi="TH SarabunPSK" w:cs="TH SarabunPSK"/>
          <w:b/>
          <w:bCs/>
          <w:sz w:val="44"/>
          <w:szCs w:val="44"/>
          <w:cs/>
        </w:rPr>
        <w:t>ระบบเตรียมตัวสอบเข้ามหาวิทยาลัยและสืบค้นข้อมูลด้วยปัญญาประดิษฐ์</w:t>
      </w:r>
    </w:p>
    <w:p w:rsidR="00E62A25" w:rsidRDefault="00E62A25" w:rsidP="001F69A4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</w:p>
    <w:p w:rsidR="001F69A4" w:rsidRPr="00523CC7" w:rsidRDefault="001F69A4" w:rsidP="001F69A4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โดย</w:t>
      </w:r>
    </w:p>
    <w:p w:rsidR="00375DB5" w:rsidRDefault="00375DB5" w:rsidP="00375DB5">
      <w:pPr>
        <w:spacing w:after="0" w:line="240" w:lineRule="auto"/>
        <w:ind w:left="2880"/>
        <w:rPr>
          <w:rFonts w:ascii="TH SarabunPSK" w:hAnsi="TH SarabunPSK" w:cs="TH SarabunPSK"/>
          <w:color w:val="000000"/>
          <w:sz w:val="40"/>
          <w:szCs w:val="40"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</w:t>
      </w:r>
      <w:r w:rsidRPr="00375DB5">
        <w:rPr>
          <w:rFonts w:ascii="TH SarabunPSK" w:hAnsi="TH SarabunPSK" w:cs="TH SarabunPSK"/>
          <w:color w:val="000000"/>
          <w:sz w:val="40"/>
          <w:szCs w:val="40"/>
          <w:cs/>
        </w:rPr>
        <w:t>นายธนกร   มะลิวัลย์</w:t>
      </w:r>
    </w:p>
    <w:p w:rsidR="00375DB5" w:rsidRDefault="00375DB5" w:rsidP="00375DB5">
      <w:pPr>
        <w:spacing w:after="0" w:line="240" w:lineRule="auto"/>
        <w:ind w:left="2160" w:firstLine="720"/>
        <w:rPr>
          <w:rFonts w:ascii="TH SarabunPSK" w:hAnsi="TH SarabunPSK" w:cs="TH SarabunPSK"/>
          <w:color w:val="000000"/>
          <w:sz w:val="40"/>
          <w:szCs w:val="40"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</w:t>
      </w:r>
      <w:r w:rsidRPr="00375DB5">
        <w:rPr>
          <w:rFonts w:ascii="TH SarabunPSK" w:hAnsi="TH SarabunPSK" w:cs="TH SarabunPSK"/>
          <w:color w:val="000000"/>
          <w:sz w:val="40"/>
          <w:szCs w:val="40"/>
          <w:cs/>
        </w:rPr>
        <w:t>นายนภัทร  พงศ์คำ</w:t>
      </w:r>
      <w:r>
        <w:rPr>
          <w:rFonts w:ascii="TH SarabunPSK" w:hAnsi="TH SarabunPSK" w:cs="TH SarabunPSK"/>
          <w:color w:val="000000"/>
          <w:sz w:val="40"/>
          <w:szCs w:val="40"/>
        </w:rPr>
        <w:t xml:space="preserve">     </w:t>
      </w: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</w:t>
      </w:r>
    </w:p>
    <w:p w:rsidR="00375DB5" w:rsidRPr="0081428F" w:rsidRDefault="00375DB5" w:rsidP="00375DB5">
      <w:pPr>
        <w:spacing w:after="0" w:line="240" w:lineRule="auto"/>
        <w:ind w:left="2160" w:firstLine="720"/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color w:val="000000"/>
          <w:sz w:val="40"/>
          <w:szCs w:val="40"/>
          <w:cs/>
        </w:rPr>
        <w:t xml:space="preserve">     นาย</w:t>
      </w:r>
      <w:r w:rsidRPr="0081428F">
        <w:rPr>
          <w:rFonts w:ascii="TH SarabunPSK" w:hAnsi="TH SarabunPSK" w:cs="TH SarabunPSK" w:hint="cs"/>
          <w:color w:val="000000"/>
          <w:sz w:val="40"/>
          <w:szCs w:val="40"/>
          <w:cs/>
        </w:rPr>
        <w:t>พศิน  บัวขาว</w:t>
      </w:r>
    </w:p>
    <w:p w:rsidR="001F69A4" w:rsidRDefault="001F69A4" w:rsidP="005C0DF1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color w:val="000000"/>
          <w:sz w:val="40"/>
          <w:szCs w:val="40"/>
        </w:rPr>
      </w:pPr>
      <w:r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ชั้นมัธยมศึกษา</w:t>
      </w:r>
      <w:r w:rsidR="009F0252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 xml:space="preserve">ปีที่ </w:t>
      </w:r>
      <w:r w:rsidR="002733AC">
        <w:rPr>
          <w:rFonts w:ascii="TH SarabunPSK" w:eastAsia="Times New Roman" w:hAnsi="TH SarabunPSK" w:cs="TH SarabunPSK"/>
          <w:color w:val="000000"/>
          <w:sz w:val="40"/>
          <w:szCs w:val="40"/>
        </w:rPr>
        <w:t>5</w:t>
      </w:r>
    </w:p>
    <w:p w:rsidR="001F69A4" w:rsidRDefault="001F69A4" w:rsidP="001F69A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</w:p>
    <w:p w:rsidR="005C0DF1" w:rsidRDefault="005C0DF1" w:rsidP="001F69A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40"/>
          <w:szCs w:val="40"/>
        </w:rPr>
      </w:pPr>
    </w:p>
    <w:p w:rsidR="001F69A4" w:rsidRPr="00766107" w:rsidRDefault="001F69A4" w:rsidP="001F69A4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766107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ครูที่ปรึกษา</w:t>
      </w:r>
    </w:p>
    <w:p w:rsidR="001F69A4" w:rsidRDefault="00690167" w:rsidP="001F69A4">
      <w:pPr>
        <w:autoSpaceDE w:val="0"/>
        <w:autoSpaceDN w:val="0"/>
        <w:adjustRightInd w:val="0"/>
        <w:snapToGrid w:val="0"/>
        <w:spacing w:after="0" w:line="240" w:lineRule="auto"/>
        <w:ind w:left="2160" w:firstLine="720"/>
        <w:rPr>
          <w:rFonts w:ascii="TH SarabunPSK" w:eastAsia="Times New Roman" w:hAnsi="TH SarabunPSK" w:cs="TH SarabunPSK"/>
          <w:color w:val="000000"/>
          <w:sz w:val="40"/>
          <w:szCs w:val="40"/>
        </w:rPr>
      </w:pPr>
      <w:r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   </w:t>
      </w:r>
      <w:r w:rsidR="001F69A4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นางวิไล</w:t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  </w:t>
      </w:r>
      <w:r w:rsidR="001F69A4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สุขเกื้อ</w:t>
      </w:r>
    </w:p>
    <w:p w:rsidR="001F69A4" w:rsidRDefault="00690167" w:rsidP="001F69A4">
      <w:pPr>
        <w:autoSpaceDE w:val="0"/>
        <w:autoSpaceDN w:val="0"/>
        <w:adjustRightInd w:val="0"/>
        <w:snapToGrid w:val="0"/>
        <w:spacing w:after="0" w:line="240" w:lineRule="auto"/>
        <w:ind w:left="2160" w:firstLine="720"/>
        <w:rPr>
          <w:rFonts w:ascii="TH SarabunPSK" w:eastAsia="Times New Roman" w:hAnsi="TH SarabunPSK" w:cs="TH SarabunPSK"/>
          <w:color w:val="000000"/>
          <w:sz w:val="40"/>
          <w:szCs w:val="40"/>
          <w:cs/>
        </w:rPr>
      </w:pPr>
      <w:r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   </w:t>
      </w:r>
      <w:r w:rsidR="001F69A4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นางสาวศริยา</w:t>
      </w:r>
      <w:r>
        <w:rPr>
          <w:rFonts w:ascii="TH SarabunPSK" w:eastAsia="Times New Roman" w:hAnsi="TH SarabunPSK" w:cs="TH SarabunPSK"/>
          <w:color w:val="000000"/>
          <w:sz w:val="40"/>
          <w:szCs w:val="40"/>
        </w:rPr>
        <w:t xml:space="preserve">   </w:t>
      </w:r>
      <w:r w:rsidR="001F69A4">
        <w:rPr>
          <w:rFonts w:ascii="TH SarabunPSK" w:eastAsia="Times New Roman" w:hAnsi="TH SarabunPSK" w:cs="TH SarabunPSK" w:hint="cs"/>
          <w:color w:val="000000"/>
          <w:sz w:val="40"/>
          <w:szCs w:val="40"/>
          <w:cs/>
        </w:rPr>
        <w:t>แก้วลายทอง</w:t>
      </w:r>
    </w:p>
    <w:p w:rsidR="005C0DF1" w:rsidRDefault="005C0DF1" w:rsidP="00B01F2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5C0DF1" w:rsidRDefault="005C0DF1" w:rsidP="00B01F2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5C0DF1" w:rsidRPr="005C0DF1" w:rsidRDefault="005C0DF1" w:rsidP="005C0DF1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5C0DF1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 xml:space="preserve">โรงเรียนบดินทรเดชา </w:t>
      </w:r>
      <w:r w:rsidRPr="005C0DF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(</w:t>
      </w:r>
      <w:r w:rsidRPr="005C0DF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  <w:t>สิงห์สิงหเสนี</w:t>
      </w:r>
      <w:r w:rsidRPr="005C0DF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 xml:space="preserve">) </w:t>
      </w:r>
      <w:r w:rsidRPr="005C0DF1"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  <w:t>๒</w:t>
      </w:r>
    </w:p>
    <w:p w:rsidR="005C0DF1" w:rsidRDefault="005C0DF1" w:rsidP="005C0DF1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 w:rsidRPr="005C0DF1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  <w:cs/>
        </w:rPr>
        <w:t>สังกัดสำนักงานเขตพื้นที่การศึกษามัธยมศึกษา เขต ๒</w:t>
      </w:r>
    </w:p>
    <w:p w:rsidR="00691ABD" w:rsidRDefault="00691ABD">
      <w:pPr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</w:pPr>
      <w:r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br w:type="page"/>
      </w:r>
    </w:p>
    <w:p w:rsidR="002F35E6" w:rsidRDefault="002F35E6" w:rsidP="005C0DF1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sectPr w:rsidR="002F35E6" w:rsidSect="002F35E6">
          <w:pgSz w:w="11907" w:h="16839" w:code="9"/>
          <w:pgMar w:top="1701" w:right="1440" w:bottom="1440" w:left="1701" w:header="709" w:footer="709" w:gutter="0"/>
          <w:cols w:space="708"/>
          <w:titlePg/>
          <w:docGrid w:linePitch="360"/>
        </w:sectPr>
      </w:pPr>
    </w:p>
    <w:p w:rsidR="00EB1C20" w:rsidRPr="00690167" w:rsidRDefault="00EB1C20" w:rsidP="00EB1C2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C6395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  <w:t>บทคัดย่อ</w:t>
      </w: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E62A25" w:rsidRPr="00690167" w:rsidRDefault="00E62A25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="00FB7379">
        <w:rPr>
          <w:rFonts w:ascii="TH SarabunPSK" w:hAnsi="TH SarabunPSK" w:cs="TH SarabunPSK"/>
          <w:sz w:val="32"/>
          <w:szCs w:val="32"/>
        </w:rPr>
        <w:t xml:space="preserve">  </w:t>
      </w:r>
      <w:r w:rsidRPr="00690167">
        <w:rPr>
          <w:rFonts w:ascii="TH SarabunPSK" w:hAnsi="TH SarabunPSK" w:cs="TH SarabunPSK"/>
          <w:sz w:val="32"/>
          <w:szCs w:val="32"/>
          <w:cs/>
        </w:rPr>
        <w:t>โ</w:t>
      </w:r>
      <w:r w:rsidR="00EB1C20" w:rsidRPr="00690167">
        <w:rPr>
          <w:rFonts w:ascii="TH SarabunPSK" w:hAnsi="TH SarabunPSK" w:cs="TH SarabunPSK"/>
          <w:sz w:val="32"/>
          <w:szCs w:val="32"/>
          <w:cs/>
        </w:rPr>
        <w:t xml:space="preserve">ครงงานคอมพิวเตอร์ </w:t>
      </w:r>
      <w:r w:rsidRPr="00690167">
        <w:rPr>
          <w:rFonts w:ascii="TH SarabunPSK" w:hAnsi="TH SarabunPSK" w:cs="TH SarabunPSK"/>
          <w:sz w:val="32"/>
          <w:szCs w:val="32"/>
        </w:rPr>
        <w:t>“</w:t>
      </w:r>
      <w:r w:rsidR="00FB7379" w:rsidRPr="00FB7379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ระบบเตรียมตัวสอบเข้ามหาวิทยาลัยและสืบค้นข้อมูลด้วยปัญญาประดิษฐ์</w:t>
      </w:r>
      <w:r w:rsidRPr="00690167">
        <w:rPr>
          <w:rFonts w:ascii="TH SarabunPSK" w:hAnsi="TH SarabunPSK" w:cs="TH SarabunPSK"/>
          <w:sz w:val="32"/>
          <w:szCs w:val="32"/>
        </w:rPr>
        <w:t xml:space="preserve">” </w:t>
      </w:r>
    </w:p>
    <w:p w:rsidR="006566E7" w:rsidRDefault="00FB7379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B7379">
        <w:rPr>
          <w:rFonts w:ascii="TH SarabunPSK" w:hAnsi="TH SarabunPSK" w:cs="TH SarabunPSK"/>
          <w:sz w:val="32"/>
          <w:szCs w:val="32"/>
          <w:cs/>
        </w:rPr>
        <w:t>มีแนวคิดมาจากการที่นักเรียนที่ต้องการวางแผนการสมัครเข้ามหาวิทยาลัย ที่จะมีอุปสรรคหากตอนยังไม่ได้เกรดทุกเทอม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7379">
        <w:rPr>
          <w:rFonts w:ascii="TH SarabunPSK" w:hAnsi="TH SarabunPSK" w:cs="TH SarabunPSK"/>
          <w:sz w:val="32"/>
          <w:szCs w:val="32"/>
          <w:cs/>
        </w:rPr>
        <w:t>จะไม่สามารถคำนวณเปรียบเทียบกับเกณฑ์ของมหาวิทยาลัยว่าในเทอมที่เหลือความทำเกรดขั้นต่ำได้เท่าไร และปัญหาในการสืบค้นประกาศการรับสมัครเข้ามหาวิทยาลัยที่มีการเปลี่ยนแปลงทุกๆปีทำให้นักเรียนต้องสืบค้นข้อมูลจากหลายแหล่งและหลายเอกสา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7379">
        <w:rPr>
          <w:rFonts w:ascii="TH SarabunPSK" w:hAnsi="TH SarabunPSK" w:cs="TH SarabunPSK"/>
          <w:sz w:val="32"/>
          <w:szCs w:val="32"/>
          <w:cs/>
        </w:rPr>
        <w:t>หากมีหลายตัวเลือกของมหาวิทยาลัย และคณะ ดังนั้นผู้พัฒนาจึงริเริ่มโครงงานเพื่อเป็นการสร้างโปรแกรมที่จะอำนวยความสะดวกดังกล่าวในรูปแบบเว็ปไซต์ที่มีการเข้าสู่ระบบผ่าน อี</w:t>
      </w:r>
      <w:r w:rsidRPr="00FB7379">
        <w:rPr>
          <w:rFonts w:ascii="TH SarabunPSK" w:hAnsi="TH SarabunPSK" w:cs="TH SarabunPSK" w:hint="cs"/>
          <w:sz w:val="32"/>
          <w:szCs w:val="32"/>
          <w:cs/>
        </w:rPr>
        <w:t>เมล</w:t>
      </w:r>
      <w:r w:rsidRPr="00FB7379">
        <w:rPr>
          <w:rFonts w:ascii="TH SarabunPSK" w:hAnsi="TH SarabunPSK" w:cs="TH SarabunPSK"/>
          <w:sz w:val="32"/>
          <w:szCs w:val="32"/>
          <w:cs/>
        </w:rPr>
        <w:t>์ ผู้ใช้สามารถกรอกเกรดเพื่อเก็บข้อ</w:t>
      </w:r>
      <w:r w:rsidRPr="00FB7379">
        <w:rPr>
          <w:rFonts w:ascii="TH SarabunPSK" w:hAnsi="TH SarabunPSK" w:cs="TH SarabunPSK" w:hint="cs"/>
          <w:sz w:val="32"/>
          <w:szCs w:val="32"/>
          <w:cs/>
        </w:rPr>
        <w:t>มูล</w:t>
      </w:r>
      <w:r w:rsidRPr="00FB7379">
        <w:rPr>
          <w:rFonts w:ascii="TH SarabunPSK" w:hAnsi="TH SarabunPSK" w:cs="TH SarabunPSK"/>
          <w:sz w:val="32"/>
          <w:szCs w:val="32"/>
          <w:cs/>
        </w:rPr>
        <w:t>ได้ตลอดทำให้ได้เห็นความคืบหน้าของตนเองในแต่ละเทอม และยังมีระบบการสืบค้นด้วยปัญญาประดิษฐ์ที่เรียนรู้จากเอกสารของแต่ละมหาวิทยาลัยโดย จะแสดงผลเอกสารที่เกี่ยวข้องกับคำถามให้ไปศึกษาเพิ่มเติม และตอบกลับด้วยภาษามนุษย์</w:t>
      </w:r>
    </w:p>
    <w:p w:rsidR="00CF19F9" w:rsidRDefault="00CF19F9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B7379" w:rsidRDefault="00FB7379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Pr="00FB7379">
        <w:rPr>
          <w:rFonts w:ascii="TH SarabunPSK" w:hAnsi="TH SarabunPSK" w:cs="TH SarabunPSK"/>
          <w:sz w:val="32"/>
          <w:szCs w:val="32"/>
          <w:cs/>
        </w:rPr>
        <w:t>ผลจากการศึกษาค้นคว้าในโครงงานระบบเตรียมตัวสอบเข้ามหาวิทยาลัยและสืบค้นข้อมูลด้วยปัญญาประดิษฐ์ คือทำให้ผู้ใช้งานได้ตระหนักถึงความสำคัญของการวางแผนการทำเกรดของตนเองให้ผ่านเกณฑ์ขั้นต่ำของมหาวิทยาลัยเป้าหมายและสามารถวางแผนได้ง่ายรวดเร็วขึ้นจากระบบสืบค้นข้อมูลด้วยปัญญาประดิษฐ์</w:t>
      </w:r>
      <w:r w:rsidRPr="00FB7379">
        <w:rPr>
          <w:rFonts w:ascii="TH SarabunPSK" w:hAnsi="TH SarabunPSK" w:cs="TH SarabunPSK"/>
          <w:sz w:val="32"/>
          <w:szCs w:val="32"/>
          <w:cs/>
        </w:rPr>
        <w:tab/>
      </w:r>
    </w:p>
    <w:p w:rsidR="00FB7379" w:rsidRDefault="00FB7379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F0252" w:rsidRPr="00690167" w:rsidRDefault="00EB1C20" w:rsidP="00EB1C20">
      <w:pPr>
        <w:tabs>
          <w:tab w:val="center" w:pos="4513"/>
          <w:tab w:val="left" w:pos="590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วัตถุประสงค์ </w:t>
      </w:r>
    </w:p>
    <w:p w:rsidR="00FB7379" w:rsidRPr="00FB7379" w:rsidRDefault="00FB7379" w:rsidP="00FB7379">
      <w:pPr>
        <w:pStyle w:val="ListParagraph"/>
        <w:numPr>
          <w:ilvl w:val="0"/>
          <w:numId w:val="22"/>
        </w:numPr>
        <w:tabs>
          <w:tab w:val="center" w:pos="4513"/>
          <w:tab w:val="left" w:pos="5900"/>
        </w:tabs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FB7379">
        <w:rPr>
          <w:rFonts w:ascii="TH SarabunPSK" w:eastAsia="Times New Roman" w:hAnsi="TH SarabunPSK" w:cs="TH SarabunPSK"/>
          <w:sz w:val="32"/>
          <w:szCs w:val="32"/>
          <w:cs/>
        </w:rPr>
        <w:t>เพื่อพัฒนาโปรแกรมช่วยในการเตรียมตัวสอบเข้ามหาวิทยาลัย</w:t>
      </w:r>
    </w:p>
    <w:p w:rsidR="00487178" w:rsidRDefault="00FB7379" w:rsidP="00FB7379">
      <w:pPr>
        <w:pStyle w:val="ListParagraph"/>
        <w:numPr>
          <w:ilvl w:val="0"/>
          <w:numId w:val="22"/>
        </w:numPr>
        <w:tabs>
          <w:tab w:val="center" w:pos="4513"/>
          <w:tab w:val="left" w:pos="5900"/>
        </w:tabs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FB73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นำเทคโนโลยีปัญญาประดิษฐ์มาใช้ในการช่วยจัดการข้อมูล</w:t>
      </w:r>
    </w:p>
    <w:p w:rsidR="00FB7379" w:rsidRPr="00690167" w:rsidRDefault="00FB7379" w:rsidP="00FB7379">
      <w:pPr>
        <w:pStyle w:val="ListParagraph"/>
        <w:numPr>
          <w:ilvl w:val="0"/>
          <w:numId w:val="22"/>
        </w:numPr>
        <w:tabs>
          <w:tab w:val="center" w:pos="4513"/>
          <w:tab w:val="left" w:pos="5900"/>
        </w:tabs>
        <w:autoSpaceDE w:val="0"/>
        <w:autoSpaceDN w:val="0"/>
        <w:adjustRightInd w:val="0"/>
        <w:snapToGrid w:val="0"/>
        <w:spacing w:after="0" w:line="240" w:lineRule="auto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FB7379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เพื่อประหยัดเวลาในการค้นหาข้อมูลเกรดเฉลี่ยที่ต้องการในแต่ละมหาวิทยาลัยได้</w:t>
      </w: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CF19F9" w:rsidRDefault="00CF19F9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163FB" w:rsidRDefault="00D163FB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B7379" w:rsidRDefault="00FB7379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Default="00EB1C20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กิตติกรรมประกาศ</w:t>
      </w:r>
    </w:p>
    <w:p w:rsidR="00CF19F9" w:rsidRPr="00690167" w:rsidRDefault="00CF19F9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="00033785" w:rsidRPr="00033785">
        <w:rPr>
          <w:rFonts w:ascii="TH SarabunPSK" w:hAnsi="TH SarabunPSK" w:cs="TH SarabunPSK"/>
          <w:sz w:val="32"/>
          <w:szCs w:val="32"/>
          <w:cs/>
        </w:rPr>
        <w:t xml:space="preserve">โครงงานเรื่อง </w:t>
      </w:r>
      <w:r w:rsidR="00033785" w:rsidRPr="00033785">
        <w:rPr>
          <w:rFonts w:ascii="TH SarabunPSK" w:hAnsi="TH SarabunPSK" w:cs="TH SarabunPSK"/>
          <w:sz w:val="32"/>
          <w:szCs w:val="32"/>
        </w:rPr>
        <w:t>“</w:t>
      </w:r>
      <w:r w:rsidR="00033785" w:rsidRPr="00033785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ระบบเตรียมตัวสอบเข้ามหาวิทยาลัยและสืบค้นข้อมูลด้วยปัญญาประดิษฐ์</w:t>
      </w:r>
      <w:r w:rsidR="00033785" w:rsidRPr="00033785">
        <w:rPr>
          <w:rFonts w:ascii="TH SarabunPSK" w:hAnsi="TH SarabunPSK" w:cs="TH SarabunPSK"/>
          <w:sz w:val="32"/>
          <w:szCs w:val="32"/>
        </w:rPr>
        <w:t>”</w:t>
      </w:r>
      <w:r w:rsidR="000337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3785" w:rsidRPr="00033785">
        <w:rPr>
          <w:rFonts w:ascii="TH SarabunPSK" w:hAnsi="TH SarabunPSK" w:cs="TH SarabunPSK"/>
          <w:sz w:val="32"/>
          <w:szCs w:val="32"/>
          <w:cs/>
        </w:rPr>
        <w:t>จะไม่สามารถสำเร็จลุล่วงได้เลยถ้าขาดการให้การสนับสนุนและอนุเคราะห์ในทุกๆมิติ จากสถานศึกษาตลอดจนผู้ที่เกี่ยวข้องทุกท่านดังต่อไปนี้ ขอขอบคุณ อาจารย์วิไล  สุขเกื้อและ</w:t>
      </w:r>
      <w:r w:rsidR="000337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3785" w:rsidRPr="00033785">
        <w:rPr>
          <w:rFonts w:ascii="TH SarabunPSK" w:hAnsi="TH SarabunPSK" w:cs="TH SarabunPSK"/>
          <w:sz w:val="32"/>
          <w:szCs w:val="32"/>
          <w:cs/>
        </w:rPr>
        <w:t>อาจารย์</w:t>
      </w:r>
      <w:r w:rsidR="00033785">
        <w:rPr>
          <w:rFonts w:ascii="TH SarabunPSK" w:hAnsi="TH SarabunPSK" w:cs="TH SarabunPSK" w:hint="cs"/>
          <w:sz w:val="32"/>
          <w:szCs w:val="32"/>
          <w:cs/>
        </w:rPr>
        <w:t>ศริยา</w:t>
      </w:r>
      <w:r w:rsidR="00033785" w:rsidRPr="00033785">
        <w:rPr>
          <w:rFonts w:ascii="TH SarabunPSK" w:hAnsi="TH SarabunPSK" w:cs="TH SarabunPSK"/>
          <w:sz w:val="32"/>
          <w:szCs w:val="32"/>
          <w:cs/>
        </w:rPr>
        <w:t xml:space="preserve">  แก้วลายทอง ที่ให้คำเสนอแนะ แนวคิดการออกแบบ ตลอดจนแก้ไขข้อบกพร่องมาโดยตลอดจนทำให้โครงงานสำเร็จลุล่วงไปด้วยดี</w:t>
      </w:r>
      <w:r w:rsidRPr="0069016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B1C20" w:rsidRPr="00690167" w:rsidRDefault="00EB1C20" w:rsidP="0003378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ท้ายสุดนี้ผู้จัดทำหวังเป็นอย่างยิ่งว่า โครงงานนี้จะเป็นประโยชน์ต่อการศึกษาการ</w:t>
      </w:r>
      <w:r w:rsidR="00CF19F9">
        <w:rPr>
          <w:rFonts w:ascii="TH SarabunPSK" w:hAnsi="TH SarabunPSK" w:cs="TH SarabunPSK" w:hint="cs"/>
          <w:sz w:val="32"/>
          <w:szCs w:val="32"/>
          <w:cs/>
        </w:rPr>
        <w:t>พัฒนาโปรแกรมคอมพิวเตอร์</w:t>
      </w:r>
      <w:r w:rsidRPr="00690167">
        <w:rPr>
          <w:rFonts w:ascii="TH SarabunPSK" w:hAnsi="TH SarabunPSK" w:cs="TH SarabunPSK"/>
          <w:sz w:val="32"/>
          <w:szCs w:val="32"/>
          <w:cs/>
        </w:rPr>
        <w:t>ในรูปแบบอื่นๆ ของผู้สนใจต่อไป</w:t>
      </w:r>
    </w:p>
    <w:p w:rsidR="00EB1C20" w:rsidRPr="00690167" w:rsidRDefault="00EB1C20" w:rsidP="00EB1C20">
      <w:pPr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="00CF19F9"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690167">
        <w:rPr>
          <w:rFonts w:ascii="TH SarabunPSK" w:hAnsi="TH SarabunPSK" w:cs="TH SarabunPSK"/>
          <w:sz w:val="32"/>
          <w:szCs w:val="32"/>
          <w:cs/>
        </w:rPr>
        <w:t>ผู้จัดทำ</w:t>
      </w: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Default="00EB1C20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CF19F9" w:rsidRPr="00690167" w:rsidRDefault="00CF19F9" w:rsidP="00EB1C20">
      <w:pPr>
        <w:tabs>
          <w:tab w:val="center" w:pos="4513"/>
          <w:tab w:val="left" w:pos="5900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CF19F9" w:rsidRDefault="00CF19F9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Default="00EB1C20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CF19F9" w:rsidRPr="00690167" w:rsidRDefault="00CF19F9" w:rsidP="00EB1C2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เรื่อง</w:t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ab/>
        <w:t>หน้า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 </w:t>
      </w:r>
      <w:r w:rsidRPr="00690167">
        <w:rPr>
          <w:rFonts w:ascii="TH SarabunPSK" w:hAnsi="TH SarabunPSK" w:cs="TH SarabunPSK"/>
          <w:sz w:val="32"/>
          <w:szCs w:val="32"/>
          <w:cs/>
        </w:rPr>
        <w:t>ก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  <w:t xml:space="preserve">  ข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สารบัญ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 </w:t>
      </w:r>
      <w:r w:rsidRPr="00690167">
        <w:rPr>
          <w:rFonts w:ascii="TH SarabunPSK" w:hAnsi="TH SarabunPSK" w:cs="TH SarabunPSK"/>
          <w:sz w:val="32"/>
          <w:szCs w:val="32"/>
          <w:cs/>
        </w:rPr>
        <w:t>ค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690167">
        <w:rPr>
          <w:rFonts w:ascii="TH SarabunPSK" w:hAnsi="TH SarabunPSK" w:cs="TH SarabunPSK"/>
          <w:sz w:val="32"/>
          <w:szCs w:val="32"/>
        </w:rPr>
        <w:t xml:space="preserve">1  </w:t>
      </w:r>
      <w:r w:rsidRPr="00690167">
        <w:rPr>
          <w:rFonts w:ascii="TH SarabunPSK" w:hAnsi="TH SarabunPSK" w:cs="TH SarabunPSK"/>
          <w:sz w:val="32"/>
          <w:szCs w:val="32"/>
          <w:cs/>
        </w:rPr>
        <w:t>บทนำ</w:t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  <w:t xml:space="preserve">  1</w:t>
      </w:r>
    </w:p>
    <w:p w:rsidR="00EB1C20" w:rsidRPr="00690167" w:rsidRDefault="00EB1C20" w:rsidP="00EB1C2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-    ที่มาและความสำคัญของโครงงาน</w:t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</w:rPr>
        <w:tab/>
        <w:t xml:space="preserve">-    </w:t>
      </w:r>
      <w:r w:rsidRPr="00690167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  <w:t>-    ขอบเขตของโครงการ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  <w:t>-    สถานที่ดำเนินการ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C1FD4">
        <w:rPr>
          <w:rFonts w:ascii="TH SarabunPSK" w:hAnsi="TH SarabunPSK" w:cs="TH SarabunPSK"/>
          <w:sz w:val="32"/>
          <w:szCs w:val="32"/>
        </w:rPr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ab/>
        <w:t>-    ผลที่คาดว่าจะได้รับ</w:t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2</w:t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690167">
        <w:rPr>
          <w:rFonts w:ascii="TH SarabunPSK" w:hAnsi="TH SarabunPSK" w:cs="TH SarabunPSK"/>
          <w:sz w:val="32"/>
          <w:szCs w:val="32"/>
        </w:rPr>
        <w:t>2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>เอกสารที่เกี่ยวข้อง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690167">
        <w:rPr>
          <w:rFonts w:ascii="TH SarabunPSK" w:hAnsi="TH SarabunPSK" w:cs="TH SarabunPSK"/>
          <w:sz w:val="32"/>
          <w:szCs w:val="32"/>
        </w:rPr>
        <w:t xml:space="preserve">3 </w:t>
      </w:r>
      <w:r w:rsidRPr="006901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62A25" w:rsidRPr="00690167">
        <w:rPr>
          <w:rFonts w:ascii="TH SarabunPSK" w:hAnsi="TH SarabunPSK" w:cs="TH SarabunPSK"/>
          <w:sz w:val="32"/>
          <w:szCs w:val="32"/>
          <w:cs/>
        </w:rPr>
        <w:t>อุปกรณ์และวิธีการดำเนินการ</w:t>
      </w:r>
      <w:r w:rsidR="00E62A25" w:rsidRPr="00690167">
        <w:rPr>
          <w:rFonts w:ascii="TH SarabunPSK" w:hAnsi="TH SarabunPSK" w:cs="TH SarabunPSK"/>
          <w:sz w:val="32"/>
          <w:szCs w:val="32"/>
          <w:cs/>
        </w:rPr>
        <w:tab/>
      </w:r>
      <w:r w:rsidR="00E62A25"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</w:r>
      <w:r w:rsidRPr="00690167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="000561D3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 w:rsidR="000561D3">
        <w:rPr>
          <w:rFonts w:ascii="TH SarabunPSK" w:hAnsi="TH SarabunPSK" w:cs="TH SarabunPSK" w:hint="cs"/>
          <w:sz w:val="32"/>
          <w:szCs w:val="32"/>
          <w:cs/>
        </w:rPr>
        <w:t>10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690167">
        <w:rPr>
          <w:rFonts w:ascii="TH SarabunPSK" w:hAnsi="TH SarabunPSK" w:cs="TH SarabunPSK"/>
          <w:sz w:val="32"/>
          <w:szCs w:val="32"/>
        </w:rPr>
        <w:t xml:space="preserve">4  </w:t>
      </w:r>
      <w:r w:rsidRPr="00690167">
        <w:rPr>
          <w:rFonts w:ascii="TH SarabunPSK" w:hAnsi="TH SarabunPSK" w:cs="TH SarabunPSK"/>
          <w:sz w:val="32"/>
          <w:szCs w:val="32"/>
          <w:cs/>
        </w:rPr>
        <w:t>ผลการดำเนินงาน</w:t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/>
          <w:sz w:val="32"/>
          <w:szCs w:val="32"/>
        </w:rPr>
        <w:tab/>
      </w:r>
      <w:r w:rsidR="00F90DF3">
        <w:rPr>
          <w:rFonts w:ascii="TH SarabunPSK" w:hAnsi="TH SarabunPSK" w:cs="TH SarabunPSK" w:hint="cs"/>
          <w:sz w:val="32"/>
          <w:szCs w:val="32"/>
          <w:cs/>
        </w:rPr>
        <w:t xml:space="preserve"> 14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690167">
        <w:rPr>
          <w:rFonts w:ascii="TH SarabunPSK" w:hAnsi="TH SarabunPSK" w:cs="TH SarabunPSK"/>
          <w:sz w:val="32"/>
          <w:szCs w:val="32"/>
        </w:rPr>
        <w:t xml:space="preserve">5 </w:t>
      </w:r>
      <w:r w:rsidRPr="00690167">
        <w:rPr>
          <w:rFonts w:ascii="TH SarabunPSK" w:hAnsi="TH SarabunPSK" w:cs="TH SarabunPSK"/>
          <w:sz w:val="32"/>
          <w:szCs w:val="32"/>
          <w:cs/>
        </w:rPr>
        <w:tab/>
        <w:t>สรุปผลการดำเนินโครงการและข้อเสนอแนะ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D6444C">
        <w:rPr>
          <w:rFonts w:ascii="TH SarabunPSK" w:hAnsi="TH SarabunPSK" w:cs="TH SarabunPSK"/>
          <w:sz w:val="32"/>
          <w:szCs w:val="32"/>
        </w:rPr>
        <w:t xml:space="preserve"> </w:t>
      </w:r>
      <w:r w:rsidR="00F90DF3">
        <w:rPr>
          <w:rFonts w:ascii="TH SarabunPSK" w:hAnsi="TH SarabunPSK" w:cs="TH SarabunPSK"/>
          <w:sz w:val="32"/>
          <w:szCs w:val="32"/>
        </w:rPr>
        <w:t>1</w:t>
      </w:r>
      <w:r w:rsidR="00F90DF3">
        <w:rPr>
          <w:rFonts w:ascii="TH SarabunPSK" w:hAnsi="TH SarabunPSK" w:cs="TH SarabunPSK" w:hint="cs"/>
          <w:sz w:val="32"/>
          <w:szCs w:val="32"/>
          <w:cs/>
        </w:rPr>
        <w:t>8</w:t>
      </w:r>
    </w:p>
    <w:p w:rsidR="00EB1C20" w:rsidRPr="00690167" w:rsidRDefault="00EB1C20" w:rsidP="00C1115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ข้อเสนอแนะ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C11150" w:rsidRPr="00690167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F90DF3">
        <w:rPr>
          <w:rFonts w:ascii="TH SarabunPSK" w:hAnsi="TH SarabunPSK" w:cs="TH SarabunPSK"/>
          <w:sz w:val="32"/>
          <w:szCs w:val="32"/>
        </w:rPr>
        <w:t xml:space="preserve"> 1</w:t>
      </w:r>
      <w:r w:rsidR="00F90DF3">
        <w:rPr>
          <w:rFonts w:ascii="TH SarabunPSK" w:hAnsi="TH SarabunPSK" w:cs="TH SarabunPSK" w:hint="cs"/>
          <w:sz w:val="32"/>
          <w:szCs w:val="32"/>
          <w:cs/>
        </w:rPr>
        <w:t>8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บรรณานุกรม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D6444C">
        <w:rPr>
          <w:rFonts w:ascii="TH SarabunPSK" w:hAnsi="TH SarabunPSK" w:cs="TH SarabunPSK"/>
          <w:sz w:val="32"/>
          <w:szCs w:val="32"/>
        </w:rPr>
        <w:t xml:space="preserve"> </w:t>
      </w:r>
      <w:r w:rsidR="00F90DF3">
        <w:rPr>
          <w:rFonts w:ascii="TH SarabunPSK" w:hAnsi="TH SarabunPSK" w:cs="TH SarabunPSK"/>
          <w:sz w:val="32"/>
          <w:szCs w:val="32"/>
        </w:rPr>
        <w:t>1</w:t>
      </w:r>
      <w:r w:rsidR="00F90DF3">
        <w:rPr>
          <w:rFonts w:ascii="TH SarabunPSK" w:hAnsi="TH SarabunPSK" w:cs="TH SarabunPSK" w:hint="cs"/>
          <w:sz w:val="32"/>
          <w:szCs w:val="32"/>
          <w:cs/>
        </w:rPr>
        <w:t>9</w:t>
      </w: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="00D6444C">
        <w:rPr>
          <w:rFonts w:ascii="TH SarabunPSK" w:hAnsi="TH SarabunPSK" w:cs="TH SarabunPSK"/>
          <w:sz w:val="32"/>
          <w:szCs w:val="32"/>
        </w:rPr>
        <w:t xml:space="preserve"> </w:t>
      </w:r>
      <w:r w:rsidR="00F90DF3">
        <w:rPr>
          <w:rFonts w:ascii="TH SarabunPSK" w:hAnsi="TH SarabunPSK" w:cs="TH SarabunPSK" w:hint="cs"/>
          <w:sz w:val="32"/>
          <w:szCs w:val="32"/>
          <w:cs/>
        </w:rPr>
        <w:t>20</w:t>
      </w:r>
    </w:p>
    <w:p w:rsidR="00C11150" w:rsidRPr="00690167" w:rsidRDefault="00C11150" w:rsidP="001E0A65">
      <w:pPr>
        <w:pStyle w:val="ListParagraph"/>
        <w:spacing w:after="0" w:line="240" w:lineRule="auto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:rsidR="00EB1C20" w:rsidRDefault="00EB1C20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1E0A65" w:rsidRDefault="001E0A65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FC2312" w:rsidRDefault="00FC2312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FC2312" w:rsidRDefault="00FC2312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FC2312" w:rsidRDefault="00FC2312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8E4CDC" w:rsidRDefault="008E4CDC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E37E59" w:rsidRDefault="00E37E59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E37E59" w:rsidRPr="00690167" w:rsidRDefault="00E37E59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EB1C20" w:rsidRPr="00690167" w:rsidRDefault="00EB1C20" w:rsidP="00EB1C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  <w:r w:rsidRPr="00690167">
        <w:rPr>
          <w:rFonts w:ascii="TH SarabunPSK" w:hAnsi="TH SarabunPSK" w:cs="TH SarabunPSK"/>
          <w:sz w:val="32"/>
          <w:szCs w:val="32"/>
        </w:rPr>
        <w:tab/>
      </w:r>
    </w:p>
    <w:p w:rsidR="00D64B38" w:rsidRDefault="00D64B38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  <w:sectPr w:rsidR="00D64B38" w:rsidSect="00691ABD">
          <w:footerReference w:type="default" r:id="rId12"/>
          <w:footerReference w:type="first" r:id="rId13"/>
          <w:pgSz w:w="11907" w:h="16839" w:code="9"/>
          <w:pgMar w:top="1701" w:right="1440" w:bottom="1440" w:left="1701" w:header="709" w:footer="709" w:gutter="0"/>
          <w:pgNumType w:fmt="thaiLetters" w:start="1"/>
          <w:cols w:space="708"/>
          <w:titlePg/>
          <w:docGrid w:linePitch="360"/>
        </w:sectPr>
      </w:pP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Pr="00690167">
        <w:rPr>
          <w:rFonts w:ascii="TH SarabunPSK" w:hAnsi="TH SarabunPSK" w:cs="TH SarabunPSK"/>
          <w:b/>
          <w:bCs/>
          <w:sz w:val="32"/>
          <w:szCs w:val="32"/>
        </w:rPr>
        <w:t>1</w:t>
      </w:r>
    </w:p>
    <w:p w:rsidR="00EB1C20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บทนำ</w:t>
      </w:r>
    </w:p>
    <w:p w:rsidR="00E37E59" w:rsidRPr="00690167" w:rsidRDefault="00E37E59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37E59" w:rsidRPr="00690167" w:rsidRDefault="00EB1C20" w:rsidP="00EB1C2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ที่มาและความสำคัญของโครงงาน</w:t>
      </w:r>
    </w:p>
    <w:p w:rsidR="00E37E59" w:rsidRDefault="00E37E59" w:rsidP="00E37E59">
      <w:pPr>
        <w:ind w:firstLine="720"/>
        <w:rPr>
          <w:rFonts w:ascii="TH SarabunPSK" w:hAnsi="TH SarabunPSK" w:cs="TH SarabunPSK"/>
          <w:sz w:val="32"/>
          <w:szCs w:val="32"/>
        </w:rPr>
      </w:pPr>
      <w:r w:rsidRPr="00BC7B52">
        <w:rPr>
          <w:rFonts w:ascii="TH SarabunPSK" w:hAnsi="TH SarabunPSK" w:cs="TH SarabunPSK"/>
          <w:sz w:val="32"/>
          <w:szCs w:val="32"/>
          <w:cs/>
        </w:rPr>
        <w:t>การสอบเข้ามหาวิทยาลัยเป็นช่วงเวลาสำคัญในชีวิตของนักเรียนมัธยมปลายทุกคน นักเรียนทุกคนต่างก็มีความฝันอยากเข้าเรียนในมหาวิทยาลัยที่มีชื่อเสียงและสาขาวิชาที่ใฝ่ฝัน แต่การสอบเข้ามหาวิทยาลัยนั้นไม่ใช่เรื่องง่ายต้องใช้เวลาและความพยายามอย่างมากในการเตรียมตัวสอบ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หนึ่งในนั้นคือ</w:t>
      </w:r>
      <w:r w:rsidRPr="00BC7B52">
        <w:rPr>
          <w:rFonts w:ascii="TH SarabunPSK" w:hAnsi="TH SarabunPSK" w:cs="TH SarabunPSK"/>
          <w:sz w:val="32"/>
          <w:szCs w:val="32"/>
          <w:cs/>
        </w:rPr>
        <w:t>การที่นักเรียนต้องคำนวณเกรดเฉลี่ย(</w:t>
      </w:r>
      <w:r w:rsidRPr="00BC7B52">
        <w:rPr>
          <w:rFonts w:ascii="TH SarabunPSK" w:hAnsi="TH SarabunPSK" w:cs="TH SarabunPSK"/>
          <w:sz w:val="32"/>
          <w:szCs w:val="32"/>
        </w:rPr>
        <w:t>GPAX)</w:t>
      </w:r>
      <w:r w:rsidRPr="00BC7B52">
        <w:rPr>
          <w:rFonts w:ascii="TH SarabunPSK" w:hAnsi="TH SarabunPSK" w:cs="TH SarabunPSK"/>
          <w:sz w:val="32"/>
          <w:szCs w:val="32"/>
          <w:cs/>
        </w:rPr>
        <w:t>ด้วยตัวเองเพื่อตรวจสอบว่าเพียงต่อการสมัครแต่ละรอบหรือไม่ ซึ่งหากยังไม่ถึงเวลาของปีตนเองที่ยื่นก็จะไม่ทราบว่าในทราบว่าเทอมที่เหลือของระดับชั้นม</w:t>
      </w:r>
      <w:r>
        <w:rPr>
          <w:rFonts w:ascii="TH SarabunPSK" w:hAnsi="TH SarabunPSK" w:cs="TH SarabunPSK"/>
          <w:sz w:val="32"/>
          <w:szCs w:val="32"/>
          <w:cs/>
        </w:rPr>
        <w:t>ัธยมปลายต้องทำเกรดให้ได้ขั้น</w:t>
      </w:r>
      <w:r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BC7B52">
        <w:rPr>
          <w:rFonts w:ascii="TH SarabunPSK" w:hAnsi="TH SarabunPSK" w:cs="TH SarabunPSK"/>
          <w:sz w:val="32"/>
          <w:szCs w:val="32"/>
          <w:cs/>
        </w:rPr>
        <w:t xml:space="preserve">เท่าใดถึงจะสามารถสมัครในมหาวิทยาลัย และคณะที่ต้องการได้ </w:t>
      </w:r>
      <w:r>
        <w:rPr>
          <w:rFonts w:ascii="TH SarabunPSK" w:hAnsi="TH SarabunPSK" w:cs="TH SarabunPSK" w:hint="cs"/>
          <w:sz w:val="32"/>
          <w:szCs w:val="32"/>
          <w:cs/>
        </w:rPr>
        <w:t>นอกจากนั้นยัง</w:t>
      </w:r>
      <w:r w:rsidRPr="00BC7B52">
        <w:rPr>
          <w:rFonts w:ascii="TH SarabunPSK" w:hAnsi="TH SarabunPSK" w:cs="TH SarabunPSK"/>
          <w:sz w:val="32"/>
          <w:szCs w:val="32"/>
          <w:cs/>
        </w:rPr>
        <w:t>เกี่ยวข้องกับการหาข้อมูลของแต่ละมหาวิทยาลัย และคณะที่ตนต้องการที่จะสมัครซึ่งในแต่ละปีเงื่อนไขของเอกสารจะมีการเปลี่ยนแปลงทำให้นักเรียนจำเป็นต้องค้นหาเอกสารของปีล่าสุด จึงจะทำให้นักเรียนต้องค้นหาข้อมูลหลายเอกสารหากตนเองได้สนใจที่จะสมัครมห</w:t>
      </w:r>
      <w:r>
        <w:rPr>
          <w:rFonts w:ascii="TH SarabunPSK" w:hAnsi="TH SarabunPSK" w:cs="TH SarabunPSK"/>
          <w:sz w:val="32"/>
          <w:szCs w:val="32"/>
          <w:cs/>
        </w:rPr>
        <w:t>าวิทยาลัย</w:t>
      </w:r>
      <w:r w:rsidRPr="00BC7B52">
        <w:rPr>
          <w:rFonts w:ascii="TH SarabunPSK" w:hAnsi="TH SarabunPSK" w:cs="TH SarabunPSK"/>
          <w:sz w:val="32"/>
          <w:szCs w:val="32"/>
          <w:cs/>
        </w:rPr>
        <w:t xml:space="preserve"> หรือคณะอื่น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Pr="00BC7B52">
        <w:rPr>
          <w:rFonts w:ascii="TH SarabunPSK" w:hAnsi="TH SarabunPSK" w:cs="TH SarabunPSK"/>
          <w:sz w:val="32"/>
          <w:szCs w:val="32"/>
          <w:cs/>
        </w:rPr>
        <w:t>เป็นทางเลือก</w:t>
      </w:r>
      <w:r>
        <w:rPr>
          <w:rFonts w:ascii="TH SarabunPSK" w:hAnsi="TH SarabunPSK" w:cs="TH SarabunPSK" w:hint="cs"/>
          <w:sz w:val="32"/>
          <w:szCs w:val="32"/>
          <w:cs/>
        </w:rPr>
        <w:t>สำรอง</w:t>
      </w:r>
    </w:p>
    <w:p w:rsidR="00E37E59" w:rsidRDefault="00E37E59" w:rsidP="00E37E59">
      <w:pPr>
        <w:ind w:firstLine="720"/>
        <w:rPr>
          <w:rFonts w:ascii="TH SarabunPSK" w:hAnsi="TH SarabunPSK" w:cs="TH SarabunPSK"/>
          <w:sz w:val="32"/>
          <w:szCs w:val="32"/>
        </w:rPr>
      </w:pPr>
      <w:r w:rsidRPr="00A42A36">
        <w:rPr>
          <w:rFonts w:ascii="TH SarabunPSK" w:hAnsi="TH SarabunPSK" w:cs="TH SarabunPSK"/>
          <w:sz w:val="32"/>
          <w:szCs w:val="32"/>
          <w:cs/>
        </w:rPr>
        <w:t>ด้วยปัญหาที่กล่าวมาข้างต้น ทางผู้พัฒนา</w:t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/>
          <w:sz w:val="32"/>
          <w:szCs w:val="32"/>
        </w:rPr>
        <w:t>”</w:t>
      </w:r>
      <w:r w:rsidRPr="003C041F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ระบบเตรียมตัวสอบเข้ามหาวิทยาลัยและสืบค้นข้อมูลด้วยปัญญาประดิษฐ์</w:t>
      </w:r>
      <w:r>
        <w:rPr>
          <w:rFonts w:ascii="TH SarabunPSK" w:hAnsi="TH SarabunPSK" w:cs="TH SarabunPSK"/>
          <w:sz w:val="32"/>
          <w:szCs w:val="32"/>
        </w:rPr>
        <w:t>”</w:t>
      </w:r>
      <w:r w:rsidRPr="00A42A36">
        <w:rPr>
          <w:rFonts w:ascii="TH SarabunPSK" w:hAnsi="TH SarabunPSK" w:cs="TH SarabunPSK"/>
          <w:sz w:val="32"/>
          <w:szCs w:val="32"/>
        </w:rPr>
        <w:t xml:space="preserve"> </w:t>
      </w:r>
      <w:r w:rsidRPr="00A42A36">
        <w:rPr>
          <w:rFonts w:ascii="TH SarabunPSK" w:hAnsi="TH SarabunPSK" w:cs="TH SarabunPSK"/>
          <w:sz w:val="32"/>
          <w:szCs w:val="32"/>
          <w:cs/>
        </w:rPr>
        <w:t>จึงต้องการพัฒนาระบบที่สามารถประเมินเกรดของตนเองแบบต่อเนื่องในระดับชั้นมัธยมปลาย และสามารถเลือกเป้าหมายที่เป็นมหาวิทยาลัย และ คณะ เพื่อเปรียบเทียบเกรดเฉลี่ยตนเองกับเกณฑ์ขั้นตํ่าของแต่ละรอบพร้อมทั้งคำนวณว่าเกรดของเทอมที่ยังไม่ได้รับต้องทำให้ได้อย่างน้อยเท่าไรจึงจะได้เกรดเฉลี่ยที่ต้องการ และผู้ใช้งานสามารถส</w:t>
      </w:r>
      <w:r>
        <w:rPr>
          <w:rFonts w:ascii="TH SarabunPSK" w:hAnsi="TH SarabunPSK" w:cs="TH SarabunPSK"/>
          <w:sz w:val="32"/>
          <w:szCs w:val="32"/>
          <w:cs/>
        </w:rPr>
        <w:t>ืบค้นเอกสารในการรับสม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>
        <w:rPr>
          <w:rFonts w:ascii="TH SarabunPSK" w:hAnsi="TH SarabunPSK" w:cs="TH SarabunPSK"/>
          <w:sz w:val="32"/>
          <w:szCs w:val="32"/>
          <w:cs/>
        </w:rPr>
        <w:t>ครกับปัญญาประดิษฐ์ที่เ</w:t>
      </w:r>
      <w:r w:rsidRPr="00A42A36">
        <w:rPr>
          <w:rFonts w:ascii="TH SarabunPSK" w:hAnsi="TH SarabunPSK" w:cs="TH SarabunPSK"/>
          <w:sz w:val="32"/>
          <w:szCs w:val="32"/>
          <w:cs/>
        </w:rPr>
        <w:t>รียนรู้จากประกาศการรับสมัครของแต่ละมหาวิทยาลัย ในรูปแบบการกรอกคำถามเพื่อสืบค้นโดยจะมีการตอบกลับเป็นภาษามนุษย์และระบบจะแสดงถึงเอกสารที่ปัญญาประดิษฐ์จำแนกว่าเกี่ยวข้องกับคำถามเพื่อให้ผู้ใช้งานได้ศึกษาเอกสารฉบับที</w:t>
      </w:r>
      <w:r>
        <w:rPr>
          <w:rFonts w:ascii="TH SarabunPSK" w:hAnsi="TH SarabunPSK" w:cs="TH SarabunPSK"/>
          <w:sz w:val="32"/>
          <w:szCs w:val="32"/>
          <w:cs/>
        </w:rPr>
        <w:t>่ต้องการได้สะดวกขึ้น</w:t>
      </w:r>
    </w:p>
    <w:p w:rsidR="00E37E59" w:rsidRDefault="00E37E59" w:rsidP="00E37E59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  <w:cs/>
        </w:rPr>
        <w:t>ดังนั้น คณะผู้จัดทำจึงสนใจทำโครงงาน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  <w:r w:rsidRPr="00DE0646">
        <w:rPr>
          <w:rFonts w:ascii="TH SarabunPSK" w:hAnsi="TH SarabunPSK" w:cs="TH SarabunPSK"/>
          <w:sz w:val="32"/>
          <w:szCs w:val="32"/>
          <w:cs/>
        </w:rPr>
        <w:t xml:space="preserve"> เพื่อเป็น</w:t>
      </w:r>
      <w:r>
        <w:rPr>
          <w:rFonts w:ascii="TH SarabunPSK" w:hAnsi="TH SarabunPSK" w:cs="TH SarabunPSK" w:hint="cs"/>
          <w:sz w:val="32"/>
          <w:szCs w:val="32"/>
          <w:cs/>
        </w:rPr>
        <w:t>ระบบที่จะช่วยแนะแนวการทำเกรดเฉลี่ยให้เพียงพอต่อการสมัครระดับอุดมศึกษา และ ช่วยอำนวยความสะดวกในการสืบค้นประกาศการรับสมัครที่ตนสนใจด้วยปัญญาประดิษฐ์</w:t>
      </w:r>
    </w:p>
    <w:p w:rsidR="00E37E59" w:rsidRDefault="00E37E59" w:rsidP="0024679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20655" w:rsidRDefault="00E37E59" w:rsidP="0024679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E37E59" w:rsidRDefault="00E37E59" w:rsidP="0024679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37E59" w:rsidRDefault="00E37E59" w:rsidP="00246793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37E59" w:rsidRDefault="00E37E59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B1C20" w:rsidRPr="00E37E59" w:rsidRDefault="00E37E59" w:rsidP="00E37E59">
      <w:pPr>
        <w:pStyle w:val="ListParagraph"/>
        <w:numPr>
          <w:ilvl w:val="0"/>
          <w:numId w:val="32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37E59">
        <w:rPr>
          <w:rFonts w:ascii="TH SarabunPSK" w:hAnsi="TH SarabunPSK" w:cs="TH SarabunPSK"/>
          <w:sz w:val="32"/>
          <w:szCs w:val="32"/>
          <w:cs/>
        </w:rPr>
        <w:t>เพื่อพัฒนาโปรแกรมช่วยในการเตรียมตัวสอบเข้ามหาวิทยาลัย</w:t>
      </w:r>
    </w:p>
    <w:p w:rsidR="00E37E59" w:rsidRPr="00E37E59" w:rsidRDefault="00E37E59" w:rsidP="00E37E59">
      <w:pPr>
        <w:pStyle w:val="ListParagraph"/>
        <w:numPr>
          <w:ilvl w:val="0"/>
          <w:numId w:val="32"/>
        </w:numPr>
        <w:rPr>
          <w:rFonts w:ascii="TH SarabunPSK" w:hAnsi="TH SarabunPSK" w:cs="TH SarabunPSK"/>
          <w:sz w:val="32"/>
          <w:szCs w:val="32"/>
        </w:rPr>
      </w:pPr>
      <w:r w:rsidRPr="00E37E59">
        <w:rPr>
          <w:rFonts w:ascii="TH SarabunPSK" w:hAnsi="TH SarabunPSK" w:cs="TH SarabunPSK"/>
          <w:sz w:val="32"/>
          <w:szCs w:val="32"/>
          <w:cs/>
        </w:rPr>
        <w:t>นำเทคโนโลยีปัญญาประดิษฐ์มาใช้ในการช่วยจัดการ</w:t>
      </w:r>
      <w:r w:rsidRPr="00E37E59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Pr="00E37E59">
        <w:rPr>
          <w:rFonts w:ascii="TH SarabunPSK" w:hAnsi="TH SarabunPSK" w:cs="TH SarabunPSK"/>
          <w:sz w:val="32"/>
          <w:szCs w:val="32"/>
          <w:cs/>
        </w:rPr>
        <w:t>ข้อมูล</w:t>
      </w:r>
    </w:p>
    <w:p w:rsidR="00E37E59" w:rsidRPr="00E37E59" w:rsidRDefault="00E37E59" w:rsidP="00E37E59">
      <w:pPr>
        <w:pStyle w:val="ListParagraph"/>
        <w:numPr>
          <w:ilvl w:val="0"/>
          <w:numId w:val="32"/>
        </w:numPr>
        <w:rPr>
          <w:rFonts w:ascii="TH SarabunPSK" w:hAnsi="TH SarabunPSK" w:cs="TH SarabunPSK"/>
          <w:sz w:val="28"/>
        </w:rPr>
      </w:pPr>
      <w:r w:rsidRPr="00E37E59">
        <w:rPr>
          <w:rFonts w:ascii="TH SarabunPSK" w:hAnsi="TH SarabunPSK" w:cs="TH SarabunPSK"/>
          <w:sz w:val="32"/>
          <w:szCs w:val="32"/>
          <w:cs/>
        </w:rPr>
        <w:t>เพื่อประหยัดเวลาในการค้นหาข้อมูลเกรดเฉลี่ยที่ต้องการในแต่ละมหาวิทยาลัยได้</w:t>
      </w:r>
    </w:p>
    <w:p w:rsidR="00D163FB" w:rsidRPr="00690167" w:rsidRDefault="00D163FB" w:rsidP="00EB1C20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</w:p>
    <w:p w:rsidR="00EB1C20" w:rsidRPr="00690167" w:rsidRDefault="00EB1C20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</w:t>
      </w:r>
    </w:p>
    <w:p w:rsidR="00EB1C20" w:rsidRPr="00690167" w:rsidRDefault="00EB1C20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  <w:t xml:space="preserve">พัฒนา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37E59">
        <w:rPr>
          <w:rFonts w:ascii="TH SarabunPSK" w:eastAsia="Times New Roman" w:hAnsi="TH SarabunPSK" w:cs="TH SarabunPSK"/>
          <w:color w:val="000000"/>
          <w:sz w:val="32"/>
          <w:szCs w:val="32"/>
        </w:rPr>
        <w:t>Web Application</w:t>
      </w:r>
      <w:r w:rsidR="00E20655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โดยมีเครื่องมือหรือโปรแกรมที่ใช้พัฒนาได้แก่</w:t>
      </w:r>
    </w:p>
    <w:p w:rsidR="00EB1C20" w:rsidRPr="00690167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1. เครื่องคอมพิวเตอร์พร้อมระบบเครือข่าย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>Internet</w:t>
      </w:r>
    </w:p>
    <w:p w:rsidR="00D97E15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2. </w:t>
      </w:r>
      <w:r w:rsidR="00D97E15"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Google Cloud Platform (GCP)</w:t>
      </w:r>
      <w:r w:rsidR="00D97E1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account </w:t>
      </w:r>
    </w:p>
    <w:p w:rsidR="00EB1C20" w:rsidRPr="00690167" w:rsidRDefault="00CB04E4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 Firebase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PaaS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ของ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Google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สำหรับการประมวลผลและเก็บข้อมูล</w:t>
      </w:r>
    </w:p>
    <w:p w:rsidR="00EB1C20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4.</w:t>
      </w:r>
      <w:r w:rsidR="007D305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</w:t>
      </w:r>
      <w:r w:rsidR="00D97E15"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Google Document AI</w:t>
      </w:r>
      <w:r w:rsidR="00D97E1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D97E1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ใช้ในการดึงข้อมูลออกจากไฟล์ </w:t>
      </w:r>
      <w:r w:rsidR="00D97E1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D97E1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แบบรูปภาพ</w:t>
      </w:r>
    </w:p>
    <w:p w:rsidR="00D97E15" w:rsidRDefault="00D97E1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5. Google </w:t>
      </w:r>
      <w:r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Vertex AI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เป็นตัวช่วยจัดการการใช้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AI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มาประมวลผลในงานด้านต่างๆ</w:t>
      </w:r>
    </w:p>
    <w:p w:rsidR="00D97E15" w:rsidRDefault="00D97E1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6. </w:t>
      </w:r>
      <w:r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Search and Conversation</w:t>
      </w:r>
      <w:r w:rsidR="00DD030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DD030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เป็นตัวสร้าง </w:t>
      </w:r>
      <w:r w:rsidR="00DD030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application </w:t>
      </w:r>
      <w:r w:rsidR="00DD030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จากระบบ </w:t>
      </w:r>
      <w:r w:rsidR="00DD0305"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Vertex AI</w:t>
      </w:r>
    </w:p>
    <w:p w:rsidR="00DD0305" w:rsidRDefault="00DD030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7. Google Cloud Storage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สำหรับเก็บข้อมูลบนระบบ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Cloud</w:t>
      </w:r>
    </w:p>
    <w:p w:rsidR="00DD0305" w:rsidRDefault="00DD030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8. Firebase Authentication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ชุดจัดการข้อมูลผู้ใช้งาน</w:t>
      </w:r>
    </w:p>
    <w:p w:rsidR="00DD0305" w:rsidRDefault="00773CF1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9. Firebase Fires</w:t>
      </w:r>
      <w:r w:rsidR="00DD030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tore </w:t>
      </w:r>
      <w:r w:rsidR="00DD0305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ระบบฐานข้อมูลแบบ </w:t>
      </w:r>
      <w:r w:rsidR="00DD0305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NoSQL </w:t>
      </w:r>
    </w:p>
    <w:p w:rsidR="00DD0305" w:rsidRPr="00D97E15" w:rsidRDefault="00DD030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10. Firebase hosting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สำหรับให้บริการ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Web application</w:t>
      </w:r>
    </w:p>
    <w:p w:rsidR="00D97E15" w:rsidRPr="00D97E15" w:rsidRDefault="00D97E15" w:rsidP="00EB1C20">
      <w:pPr>
        <w:autoSpaceDE w:val="0"/>
        <w:autoSpaceDN w:val="0"/>
        <w:adjustRightInd w:val="0"/>
        <w:snapToGrid w:val="0"/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</w:p>
    <w:p w:rsidR="00E37E59" w:rsidRDefault="00E37E59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สถานที่ดำเนินการ</w:t>
      </w:r>
    </w:p>
    <w:p w:rsidR="00EB1C20" w:rsidRPr="00690167" w:rsidRDefault="00EB1C20" w:rsidP="00EB1C20">
      <w:pPr>
        <w:spacing w:after="0"/>
        <w:ind w:left="720" w:firstLine="360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โรงเรียนบดินทรเดชา</w:t>
      </w:r>
      <w:r w:rsidRPr="00690167">
        <w:rPr>
          <w:rFonts w:ascii="TH SarabunPSK" w:hAnsi="TH SarabunPSK" w:cs="TH SarabunPSK"/>
          <w:sz w:val="32"/>
          <w:szCs w:val="32"/>
        </w:rPr>
        <w:t xml:space="preserve"> (</w:t>
      </w:r>
      <w:r w:rsidRPr="00690167">
        <w:rPr>
          <w:rFonts w:ascii="TH SarabunPSK" w:hAnsi="TH SarabunPSK" w:cs="TH SarabunPSK"/>
          <w:sz w:val="32"/>
          <w:szCs w:val="32"/>
          <w:cs/>
        </w:rPr>
        <w:t>สิงห์ สิงหเสนี</w:t>
      </w:r>
      <w:r w:rsidRPr="00690167">
        <w:rPr>
          <w:rFonts w:ascii="TH SarabunPSK" w:hAnsi="TH SarabunPSK" w:cs="TH SarabunPSK"/>
          <w:sz w:val="32"/>
          <w:szCs w:val="32"/>
        </w:rPr>
        <w:t>)</w:t>
      </w:r>
      <w:r w:rsidRPr="00690167">
        <w:rPr>
          <w:rFonts w:ascii="TH SarabunPSK" w:hAnsi="TH SarabunPSK" w:cs="TH SarabunPSK"/>
          <w:sz w:val="32"/>
          <w:szCs w:val="32"/>
          <w:cs/>
        </w:rPr>
        <w:t xml:space="preserve"> ๒</w:t>
      </w:r>
      <w:r w:rsidR="00380650">
        <w:rPr>
          <w:rFonts w:ascii="TH SarabunPSK" w:hAnsi="TH SarabunPSK" w:cs="TH SarabunPSK"/>
          <w:sz w:val="32"/>
          <w:szCs w:val="32"/>
        </w:rPr>
        <w:t xml:space="preserve"> </w:t>
      </w:r>
      <w:r w:rsidRPr="00690167">
        <w:rPr>
          <w:rFonts w:ascii="TH SarabunPSK" w:hAnsi="TH SarabunPSK" w:cs="TH SarabunPSK"/>
          <w:sz w:val="32"/>
          <w:szCs w:val="32"/>
          <w:cs/>
        </w:rPr>
        <w:t xml:space="preserve">เลขที่ </w:t>
      </w:r>
      <w:r w:rsidRPr="00690167">
        <w:rPr>
          <w:rFonts w:ascii="TH SarabunPSK" w:hAnsi="TH SarabunPSK" w:cs="TH SarabunPSK"/>
          <w:sz w:val="32"/>
          <w:szCs w:val="32"/>
        </w:rPr>
        <w:t>333</w:t>
      </w:r>
      <w:r w:rsidRPr="00690167">
        <w:rPr>
          <w:rFonts w:ascii="TH SarabunPSK" w:hAnsi="TH SarabunPSK" w:cs="TH SarabunPSK"/>
          <w:sz w:val="32"/>
          <w:szCs w:val="32"/>
          <w:cs/>
        </w:rPr>
        <w:t xml:space="preserve"> ถนนนวมินทร์ แขวงคลองกุ่ม เขตบึงกุ่ม </w:t>
      </w:r>
    </w:p>
    <w:p w:rsidR="00EB1C20" w:rsidRPr="00690167" w:rsidRDefault="00EB1C20" w:rsidP="00EB1C20">
      <w:pPr>
        <w:spacing w:after="0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กรุงเทพมหานคร 10240</w:t>
      </w:r>
    </w:p>
    <w:p w:rsidR="00E37E59" w:rsidRDefault="00E37E59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ผลที่คาดว่าจะได้รับ</w:t>
      </w:r>
    </w:p>
    <w:p w:rsidR="00EB1C20" w:rsidRPr="00690167" w:rsidRDefault="00EB1C20" w:rsidP="00EB1C20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="003960A5" w:rsidRPr="00690167">
        <w:rPr>
          <w:rFonts w:ascii="TH SarabunPSK" w:hAnsi="TH SarabunPSK" w:cs="TH SarabunPSK"/>
          <w:sz w:val="32"/>
          <w:szCs w:val="32"/>
        </w:rPr>
        <w:t>App</w:t>
      </w:r>
      <w:r w:rsidR="00CB04E4" w:rsidRPr="00690167">
        <w:rPr>
          <w:rFonts w:ascii="TH SarabunPSK" w:hAnsi="TH SarabunPSK" w:cs="TH SarabunPSK"/>
          <w:sz w:val="32"/>
          <w:szCs w:val="32"/>
        </w:rPr>
        <w:t>lication</w:t>
      </w:r>
      <w:r w:rsidRPr="00690167">
        <w:rPr>
          <w:rFonts w:ascii="TH SarabunPSK" w:hAnsi="TH SarabunPSK" w:cs="TH SarabunPSK"/>
          <w:sz w:val="32"/>
          <w:szCs w:val="32"/>
        </w:rPr>
        <w:t xml:space="preserve"> </w:t>
      </w:r>
      <w:r w:rsidR="00E37E59">
        <w:rPr>
          <w:rFonts w:ascii="TH SarabunPSK" w:hAnsi="TH SarabunPSK" w:cs="TH SarabunPSK" w:hint="cs"/>
          <w:sz w:val="32"/>
          <w:szCs w:val="32"/>
          <w:cs/>
        </w:rPr>
        <w:t>เพื่อช่วย</w:t>
      </w:r>
      <w:r w:rsidR="00E20655" w:rsidRPr="00690167">
        <w:rPr>
          <w:rFonts w:ascii="TH SarabunPSK" w:hAnsi="TH SarabunPSK" w:cs="TH SarabunPSK"/>
          <w:sz w:val="32"/>
          <w:szCs w:val="32"/>
          <w:cs/>
        </w:rPr>
        <w:t>สำหรับ</w:t>
      </w:r>
      <w:r w:rsidR="00E2759C">
        <w:rPr>
          <w:rFonts w:ascii="TH SarabunPSK" w:hAnsi="TH SarabunPSK" w:cs="TH SarabunPSK" w:hint="cs"/>
          <w:sz w:val="32"/>
          <w:szCs w:val="32"/>
          <w:cs/>
        </w:rPr>
        <w:t>การเตรียม</w:t>
      </w:r>
      <w:r w:rsidR="00A2690A">
        <w:rPr>
          <w:rFonts w:ascii="TH SarabunPSK" w:hAnsi="TH SarabunPSK" w:cs="TH SarabunPSK" w:hint="cs"/>
          <w:sz w:val="32"/>
          <w:szCs w:val="32"/>
          <w:cs/>
        </w:rPr>
        <w:t>ส</w:t>
      </w:r>
      <w:r w:rsidR="00E37E59">
        <w:rPr>
          <w:rFonts w:ascii="TH SarabunPSK" w:hAnsi="TH SarabunPSK" w:cs="TH SarabunPSK" w:hint="cs"/>
          <w:sz w:val="32"/>
          <w:szCs w:val="32"/>
          <w:cs/>
        </w:rPr>
        <w:t>อบเข้ามหาวิทยาลัย</w:t>
      </w:r>
    </w:p>
    <w:p w:rsidR="007D3050" w:rsidRDefault="00EB1C20" w:rsidP="00EB1C20">
      <w:pPr>
        <w:pStyle w:val="ListParagraph"/>
        <w:numPr>
          <w:ilvl w:val="0"/>
          <w:numId w:val="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sz w:val="32"/>
          <w:szCs w:val="32"/>
          <w:cs/>
        </w:rPr>
        <w:t>ได้รับความรู้เกี่ยวกับ</w:t>
      </w:r>
      <w:r w:rsidR="00EE0A00" w:rsidRPr="00690167">
        <w:rPr>
          <w:rFonts w:ascii="TH SarabunPSK" w:hAnsi="TH SarabunPSK" w:cs="TH SarabunPSK"/>
          <w:sz w:val="32"/>
          <w:szCs w:val="32"/>
          <w:cs/>
        </w:rPr>
        <w:t xml:space="preserve">การประยุกต์ใช้ </w:t>
      </w:r>
      <w:r w:rsidRPr="00690167">
        <w:rPr>
          <w:rFonts w:ascii="TH SarabunPSK" w:hAnsi="TH SarabunPSK" w:cs="TH SarabunPSK"/>
          <w:sz w:val="32"/>
          <w:szCs w:val="32"/>
        </w:rPr>
        <w:t xml:space="preserve">AI </w:t>
      </w:r>
      <w:r w:rsidR="00E37E59">
        <w:rPr>
          <w:rFonts w:ascii="TH SarabunPSK" w:hAnsi="TH SarabunPSK" w:cs="TH SarabunPSK" w:hint="cs"/>
          <w:sz w:val="32"/>
          <w:szCs w:val="32"/>
          <w:cs/>
        </w:rPr>
        <w:t>มาช่วยในการทำงานแบบต่างๆ</w:t>
      </w:r>
    </w:p>
    <w:p w:rsidR="00E37E59" w:rsidRDefault="00E37E59" w:rsidP="00E37E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37E59" w:rsidRDefault="00E37E59" w:rsidP="00E37E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37E59" w:rsidRDefault="00E37E59" w:rsidP="00E37E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87A42" w:rsidRPr="00690167" w:rsidRDefault="00587A42" w:rsidP="00587A42">
      <w:pPr>
        <w:spacing w:after="0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บทที่2</w:t>
      </w:r>
    </w:p>
    <w:p w:rsidR="00587A42" w:rsidRDefault="00587A42" w:rsidP="00587A42">
      <w:pPr>
        <w:spacing w:after="0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เอกสารที่เกี่ยวข้อง</w:t>
      </w:r>
    </w:p>
    <w:p w:rsidR="00587A42" w:rsidRPr="00690167" w:rsidRDefault="00587A42" w:rsidP="00587A42">
      <w:pPr>
        <w:spacing w:after="0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87A42" w:rsidRPr="00DE0646" w:rsidRDefault="00587A42" w:rsidP="00587A42">
      <w:pPr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  <w:cs/>
        </w:rPr>
        <w:t>ในการจัด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sz w:val="32"/>
          <w:szCs w:val="32"/>
        </w:rPr>
        <w:t>“</w:t>
      </w:r>
      <w:r w:rsidRPr="007B156E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ระบบเตรียมตัวสอบเข้าอุดมศึกษาและสืบค้นข้อมูลด้วยปัญญาประดิษฐ์</w:t>
      </w:r>
      <w:r>
        <w:rPr>
          <w:rFonts w:ascii="TH SarabunPSK" w:hAnsi="TH SarabunPSK" w:cs="TH SarabunPSK"/>
          <w:sz w:val="32"/>
          <w:szCs w:val="32"/>
        </w:rPr>
        <w:t>”</w:t>
      </w:r>
      <w:r w:rsidRPr="00DE0646">
        <w:rPr>
          <w:rFonts w:ascii="TH SarabunPSK" w:hAnsi="TH SarabunPSK" w:cs="TH SarabunPSK"/>
          <w:sz w:val="32"/>
          <w:szCs w:val="32"/>
          <w:cs/>
        </w:rPr>
        <w:t xml:space="preserve"> คณะผู้จัดทำได้ทำการศึกษา ค้นคว้า</w:t>
      </w:r>
      <w:r>
        <w:rPr>
          <w:rFonts w:ascii="TH SarabunPSK" w:hAnsi="TH SarabunPSK" w:cs="TH SarabunPSK" w:hint="cs"/>
          <w:sz w:val="32"/>
          <w:szCs w:val="32"/>
          <w:cs/>
        </w:rPr>
        <w:t>ข้อมูล และ เตรียมทรัพยากรที่ใช้ในการพัฒนาระบบดังนี้</w:t>
      </w:r>
      <w:r w:rsidRPr="00DE0646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ED6BF3">
        <w:rPr>
          <w:rFonts w:ascii="TH SarabunPSK" w:hAnsi="TH SarabunPSK" w:cs="TH SarabunPSK"/>
          <w:sz w:val="32"/>
          <w:szCs w:val="32"/>
          <w:cs/>
        </w:rPr>
        <w:t>ระบบการคัดเลือกกลางบุคคลเข้าศึกษาในสถาบันอุดมศึกษา</w:t>
      </w:r>
      <w:r w:rsidRPr="00ED6BF3">
        <w:rPr>
          <w:rFonts w:ascii="TH SarabunPSK" w:hAnsi="TH SarabunPSK" w:cs="TH SarabunPSK"/>
          <w:sz w:val="32"/>
          <w:szCs w:val="32"/>
        </w:rPr>
        <w:t xml:space="preserve"> </w:t>
      </w:r>
      <w:r w:rsidRPr="00ED6BF3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</w:t>
      </w:r>
      <w:r w:rsidRPr="00ED6BF3">
        <w:rPr>
          <w:rFonts w:ascii="TH SarabunPSK" w:hAnsi="TH SarabunPSK" w:cs="TH SarabunPSK"/>
          <w:sz w:val="32"/>
          <w:szCs w:val="32"/>
        </w:rPr>
        <w:t>2567</w:t>
      </w:r>
    </w:p>
    <w:p w:rsidR="00587A42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ข้อมูลการเตรียมตัวสำหรับสอบเข้าระดับอุดมศึกษา</w:t>
      </w:r>
    </w:p>
    <w:p w:rsidR="00587A42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ED6BF3">
        <w:rPr>
          <w:rFonts w:ascii="TH SarabunPSK" w:hAnsi="TH SarabunPSK" w:cs="TH SarabunPSK" w:hint="cs"/>
          <w:sz w:val="32"/>
          <w:szCs w:val="32"/>
          <w:cs/>
        </w:rPr>
        <w:t xml:space="preserve">ภาษาคอมพิวเตอร์ที่ใช้ในการพัฒนา </w:t>
      </w:r>
      <w:r w:rsidRPr="00ED6BF3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D6B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D6BF3">
        <w:rPr>
          <w:rFonts w:ascii="TH SarabunPSK" w:hAnsi="TH SarabunPSK" w:cs="TH SarabunPSK"/>
          <w:sz w:val="32"/>
          <w:szCs w:val="32"/>
        </w:rPr>
        <w:t>Node.js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386612">
        <w:rPr>
          <w:rFonts w:ascii="TH SarabunPSK" w:hAnsi="TH SarabunPSK" w:cs="TH SarabunPSK"/>
          <w:sz w:val="32"/>
          <w:szCs w:val="32"/>
        </w:rPr>
        <w:t xml:space="preserve">Generative AI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386612">
        <w:rPr>
          <w:rFonts w:ascii="TH SarabunPSK" w:hAnsi="TH SarabunPSK" w:cs="TH SarabunPSK"/>
          <w:sz w:val="32"/>
          <w:szCs w:val="32"/>
        </w:rPr>
        <w:t>LLMs in text summarization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ED6BF3">
        <w:rPr>
          <w:rFonts w:ascii="TH SarabunPSK" w:eastAsia="Times New Roman" w:hAnsi="TH SarabunPSK" w:cs="TH SarabunPSK"/>
          <w:color w:val="000000"/>
          <w:sz w:val="32"/>
          <w:szCs w:val="32"/>
        </w:rPr>
        <w:t>Google Cloud Platform (GCP) console</w:t>
      </w:r>
    </w:p>
    <w:p w:rsidR="00587A42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ED6BF3">
        <w:rPr>
          <w:rFonts w:ascii="TH SarabunPSK" w:hAnsi="TH SarabunPSK" w:cs="TH SarabunPSK"/>
          <w:sz w:val="32"/>
          <w:szCs w:val="32"/>
        </w:rPr>
        <w:t xml:space="preserve">Google Firebase console 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 w:rsidRPr="00D97E15">
        <w:rPr>
          <w:rFonts w:ascii="TH SarabunPSK" w:eastAsia="Times New Roman" w:hAnsi="TH SarabunPSK" w:cs="TH SarabunPSK"/>
          <w:color w:val="000000"/>
          <w:sz w:val="32"/>
          <w:szCs w:val="32"/>
        </w:rPr>
        <w:t>Search and Conversation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on Vertex AI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Google AI Document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Firebase Extension : </w:t>
      </w:r>
      <w:r w:rsidRPr="00ED6BF3">
        <w:rPr>
          <w:rFonts w:ascii="TH SarabunPSK" w:eastAsia="Times New Roman" w:hAnsi="TH SarabunPSK" w:cs="TH SarabunPSK"/>
          <w:color w:val="000000"/>
          <w:sz w:val="32"/>
          <w:szCs w:val="32"/>
        </w:rPr>
        <w:t>Summarize Text with PaLM API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587A42" w:rsidRPr="00ED6BF3" w:rsidRDefault="00587A42" w:rsidP="00587A42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Firebase Extension : </w:t>
      </w:r>
      <w:r w:rsidRPr="00ED6BF3">
        <w:rPr>
          <w:rFonts w:ascii="TH SarabunPSK" w:eastAsia="Times New Roman" w:hAnsi="TH SarabunPSK" w:cs="TH SarabunPSK"/>
          <w:color w:val="000000"/>
          <w:sz w:val="32"/>
          <w:szCs w:val="32"/>
        </w:rPr>
        <w:t>Translate Text in Firestore</w:t>
      </w: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Pr="00D740B9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D740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ระบบการคัดเลือกกลางบุคคลเข้าศึกษาในสถาบันอุดมศึกษา</w:t>
      </w:r>
      <w:r w:rsidRPr="00D740B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ปีการศึกษา </w:t>
      </w:r>
      <w:r w:rsidRPr="00D740B9">
        <w:rPr>
          <w:rFonts w:ascii="TH SarabunPSK" w:hAnsi="TH SarabunPSK" w:cs="TH SarabunPSK"/>
          <w:b/>
          <w:bCs/>
          <w:sz w:val="36"/>
          <w:szCs w:val="36"/>
        </w:rPr>
        <w:t>2567</w:t>
      </w:r>
    </w:p>
    <w:p w:rsidR="00587A42" w:rsidRDefault="00587A42" w:rsidP="00587A42">
      <w:pPr>
        <w:ind w:firstLine="720"/>
        <w:rPr>
          <w:rFonts w:ascii="TH SarabunPSK" w:hAnsi="TH SarabunPSK" w:cs="TH SarabunPSK"/>
          <w:sz w:val="32"/>
          <w:szCs w:val="32"/>
        </w:rPr>
      </w:pPr>
      <w:r w:rsidRPr="005336C7">
        <w:rPr>
          <w:rFonts w:ascii="TH SarabunPSK" w:hAnsi="TH SarabunPSK" w:cs="TH SarabunPSK"/>
          <w:sz w:val="32"/>
          <w:szCs w:val="32"/>
          <w:cs/>
        </w:rPr>
        <w:t>การรับบุคคลเข้าศึกษาในสถาบันอุดมศึกษาในประเทศไทย เป็นระบบการรับสมัครบุคคลที่จบการศึกษาระดับชั้นมัธยมศึกษาตอนปลายหรือเทียบเท่า และคัดเลือกเพื่อเข้าศึกษาในสถาบันอุดมศึกษา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ซึ่งในปัจจุบันเป็นการใช้ระบบ </w:t>
      </w:r>
      <w:r>
        <w:rPr>
          <w:rFonts w:ascii="TH SarabunPSK" w:hAnsi="TH SarabunPSK" w:cs="TH SarabunPSK"/>
          <w:sz w:val="32"/>
          <w:szCs w:val="32"/>
        </w:rPr>
        <w:t xml:space="preserve">TCAS </w:t>
      </w:r>
      <w:r w:rsidRPr="005839E6">
        <w:rPr>
          <w:rFonts w:ascii="TH SarabunPSK" w:hAnsi="TH SarabunPSK" w:cs="TH SarabunPSK"/>
          <w:sz w:val="32"/>
          <w:szCs w:val="32"/>
        </w:rPr>
        <w:t>(Thai university Central Admission System)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ซึ่งใช้มาตั้งแต่ปีการศึกษา </w:t>
      </w:r>
      <w:r>
        <w:rPr>
          <w:rFonts w:ascii="TH SarabunPSK" w:hAnsi="TH SarabunPSK" w:cs="TH SarabunPSK"/>
          <w:sz w:val="32"/>
          <w:szCs w:val="32"/>
        </w:rPr>
        <w:t xml:space="preserve">2561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แบ่งเป็น </w:t>
      </w:r>
      <w:r w:rsidRPr="005839E6">
        <w:rPr>
          <w:rFonts w:ascii="TH SarabunPSK" w:hAnsi="TH SarabunPSK" w:cs="TH SarabunPSK"/>
          <w:sz w:val="32"/>
          <w:szCs w:val="32"/>
          <w:cs/>
        </w:rPr>
        <w:t>แบบที่</w:t>
      </w:r>
      <w:r w:rsidRPr="005839E6">
        <w:rPr>
          <w:rFonts w:ascii="TH SarabunPSK" w:hAnsi="TH SarabunPSK" w:cs="TH SarabunPSK"/>
          <w:sz w:val="32"/>
          <w:szCs w:val="32"/>
        </w:rPr>
        <w:t xml:space="preserve">1 </w:t>
      </w:r>
      <w:r w:rsidRPr="005839E6">
        <w:rPr>
          <w:rFonts w:ascii="TH SarabunPSK" w:hAnsi="TH SarabunPSK" w:cs="TH SarabunPSK"/>
          <w:sz w:val="32"/>
          <w:szCs w:val="32"/>
          <w:cs/>
        </w:rPr>
        <w:t>แฟ้มสะสมผลงาน (</w:t>
      </w:r>
      <w:r w:rsidRPr="005839E6">
        <w:rPr>
          <w:rFonts w:ascii="TH SarabunPSK" w:hAnsi="TH SarabunPSK" w:cs="TH SarabunPSK"/>
          <w:sz w:val="32"/>
          <w:szCs w:val="32"/>
        </w:rPr>
        <w:t xml:space="preserve">Portfolio) </w:t>
      </w:r>
      <w:r w:rsidRPr="005839E6">
        <w:rPr>
          <w:rFonts w:ascii="TH SarabunPSK" w:hAnsi="TH SarabunPSK" w:cs="TH SarabunPSK"/>
          <w:sz w:val="32"/>
          <w:szCs w:val="32"/>
          <w:cs/>
        </w:rPr>
        <w:t>แบบที่</w:t>
      </w:r>
      <w:r w:rsidRPr="005839E6">
        <w:rPr>
          <w:rFonts w:ascii="TH SarabunPSK" w:hAnsi="TH SarabunPSK" w:cs="TH SarabunPSK"/>
          <w:sz w:val="32"/>
          <w:szCs w:val="32"/>
        </w:rPr>
        <w:t xml:space="preserve">2 </w:t>
      </w:r>
      <w:r w:rsidRPr="005839E6">
        <w:rPr>
          <w:rFonts w:ascii="TH SarabunPSK" w:hAnsi="TH SarabunPSK" w:cs="TH SarabunPSK"/>
          <w:sz w:val="32"/>
          <w:szCs w:val="32"/>
          <w:cs/>
        </w:rPr>
        <w:t>โควตา (</w:t>
      </w:r>
      <w:r w:rsidRPr="005839E6">
        <w:rPr>
          <w:rFonts w:ascii="TH SarabunPSK" w:hAnsi="TH SarabunPSK" w:cs="TH SarabunPSK"/>
          <w:sz w:val="32"/>
          <w:szCs w:val="32"/>
        </w:rPr>
        <w:t xml:space="preserve">Quota) </w:t>
      </w:r>
      <w:r w:rsidRPr="005839E6">
        <w:rPr>
          <w:rFonts w:ascii="TH SarabunPSK" w:hAnsi="TH SarabunPSK" w:cs="TH SarabunPSK"/>
          <w:sz w:val="32"/>
          <w:szCs w:val="32"/>
          <w:cs/>
        </w:rPr>
        <w:t>แบบที่</w:t>
      </w:r>
      <w:r w:rsidRPr="005839E6">
        <w:rPr>
          <w:rFonts w:ascii="TH SarabunPSK" w:hAnsi="TH SarabunPSK" w:cs="TH SarabunPSK"/>
          <w:sz w:val="32"/>
          <w:szCs w:val="32"/>
        </w:rPr>
        <w:t xml:space="preserve">3 </w:t>
      </w:r>
      <w:r w:rsidRPr="005839E6">
        <w:rPr>
          <w:rFonts w:ascii="TH SarabunPSK" w:hAnsi="TH SarabunPSK" w:cs="TH SarabunPSK"/>
          <w:sz w:val="32"/>
          <w:szCs w:val="32"/>
          <w:cs/>
        </w:rPr>
        <w:t>รับตรงร่วมกัน (</w:t>
      </w:r>
      <w:r w:rsidRPr="005839E6">
        <w:rPr>
          <w:rFonts w:ascii="TH SarabunPSK" w:hAnsi="TH SarabunPSK" w:cs="TH SarabunPSK"/>
          <w:sz w:val="32"/>
          <w:szCs w:val="32"/>
        </w:rPr>
        <w:t xml:space="preserve">Admission 1) </w:t>
      </w:r>
      <w:r w:rsidRPr="005839E6">
        <w:rPr>
          <w:rFonts w:ascii="TH SarabunPSK" w:hAnsi="TH SarabunPSK" w:cs="TH SarabunPSK"/>
          <w:sz w:val="32"/>
          <w:szCs w:val="32"/>
          <w:cs/>
        </w:rPr>
        <w:t>แบบที่</w:t>
      </w:r>
      <w:r w:rsidRPr="005839E6">
        <w:rPr>
          <w:rFonts w:ascii="TH SarabunPSK" w:hAnsi="TH SarabunPSK" w:cs="TH SarabunPSK"/>
          <w:sz w:val="32"/>
          <w:szCs w:val="32"/>
        </w:rPr>
        <w:t xml:space="preserve">4 </w:t>
      </w:r>
      <w:r w:rsidRPr="005839E6">
        <w:rPr>
          <w:rFonts w:ascii="TH SarabunPSK" w:hAnsi="TH SarabunPSK" w:cs="TH SarabunPSK"/>
          <w:sz w:val="32"/>
          <w:szCs w:val="32"/>
          <w:cs/>
        </w:rPr>
        <w:t>รับกลางร่วมกัน (</w:t>
      </w:r>
      <w:r w:rsidRPr="005839E6">
        <w:rPr>
          <w:rFonts w:ascii="TH SarabunPSK" w:hAnsi="TH SarabunPSK" w:cs="TH SarabunPSK"/>
          <w:sz w:val="32"/>
          <w:szCs w:val="32"/>
        </w:rPr>
        <w:t xml:space="preserve">Admission 2) </w:t>
      </w:r>
      <w:r w:rsidRPr="005839E6">
        <w:rPr>
          <w:rFonts w:ascii="TH SarabunPSK" w:hAnsi="TH SarabunPSK" w:cs="TH SarabunPSK"/>
          <w:sz w:val="32"/>
          <w:szCs w:val="32"/>
          <w:cs/>
        </w:rPr>
        <w:t>แบบที่</w:t>
      </w:r>
      <w:r w:rsidRPr="005839E6">
        <w:rPr>
          <w:rFonts w:ascii="TH SarabunPSK" w:hAnsi="TH SarabunPSK" w:cs="TH SarabunPSK"/>
          <w:sz w:val="32"/>
          <w:szCs w:val="32"/>
        </w:rPr>
        <w:t xml:space="preserve">5 </w:t>
      </w:r>
      <w:r w:rsidRPr="005839E6">
        <w:rPr>
          <w:rFonts w:ascii="TH SarabunPSK" w:hAnsi="TH SarabunPSK" w:cs="TH SarabunPSK"/>
          <w:sz w:val="32"/>
          <w:szCs w:val="32"/>
          <w:cs/>
        </w:rPr>
        <w:t>รับตรงอิสระ (</w:t>
      </w:r>
      <w:r w:rsidRPr="005839E6">
        <w:rPr>
          <w:rFonts w:ascii="TH SarabunPSK" w:hAnsi="TH SarabunPSK" w:cs="TH SarabunPSK"/>
          <w:sz w:val="32"/>
          <w:szCs w:val="32"/>
        </w:rPr>
        <w:t>Direct Admission)</w:t>
      </w:r>
      <w:r>
        <w:rPr>
          <w:rFonts w:ascii="TH SarabunPSK" w:hAnsi="TH SarabunPSK" w:cs="TH SarabunPSK"/>
          <w:sz w:val="32"/>
          <w:szCs w:val="32"/>
        </w:rPr>
        <w:t xml:space="preserve"> URL: </w:t>
      </w:r>
      <w:hyperlink r:id="rId14" w:history="1">
        <w:r w:rsidRPr="00887B06">
          <w:rPr>
            <w:rStyle w:val="Hyperlink"/>
            <w:rFonts w:ascii="TH SarabunPSK" w:hAnsi="TH SarabunPSK" w:cs="TH SarabunPSK"/>
            <w:sz w:val="32"/>
            <w:szCs w:val="32"/>
          </w:rPr>
          <w:t>https://www.mytcas.com/</w:t>
        </w:r>
      </w:hyperlink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C2E478" wp14:editId="53C3B0ED">
            <wp:extent cx="2114550" cy="11311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086" cy="114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5674C11" wp14:editId="36DDE518">
            <wp:extent cx="1699475" cy="1123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32" cy="11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rPr>
          <w:rFonts w:ascii="TH SarabunPSK" w:hAnsi="TH SarabunPSK" w:cs="TH SarabunPSK"/>
          <w:sz w:val="32"/>
          <w:szCs w:val="32"/>
        </w:rPr>
      </w:pPr>
    </w:p>
    <w:p w:rsidR="00587A42" w:rsidRPr="0038661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  <w:cs/>
        </w:rPr>
        <w:t>การเตรียมตัวสำหรับสอบเข้าระดับอุดมศึกษา</w:t>
      </w:r>
    </w:p>
    <w:p w:rsidR="00587A42" w:rsidRDefault="00587A42" w:rsidP="00587A42">
      <w:pPr>
        <w:ind w:firstLine="720"/>
        <w:rPr>
          <w:rFonts w:ascii="TH SarabunPSK" w:hAnsi="TH SarabunPSK" w:cs="TH SarabunPSK"/>
          <w:sz w:val="32"/>
          <w:szCs w:val="32"/>
        </w:rPr>
      </w:pPr>
      <w:r w:rsidRPr="005336C7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เตรียมตัวสอบระบบ</w:t>
      </w:r>
      <w:r>
        <w:rPr>
          <w:rFonts w:ascii="TH SarabunPSK" w:hAnsi="TH SarabunPSK" w:cs="TH SarabunPSK"/>
          <w:sz w:val="32"/>
          <w:szCs w:val="32"/>
        </w:rPr>
        <w:t xml:space="preserve">TCAS </w:t>
      </w:r>
      <w:r>
        <w:rPr>
          <w:rFonts w:ascii="TH SarabunPSK" w:hAnsi="TH SarabunPSK" w:cs="TH SarabunPSK" w:hint="cs"/>
          <w:sz w:val="32"/>
          <w:szCs w:val="32"/>
          <w:cs/>
        </w:rPr>
        <w:t>ในปัจจุบัน จำเป็นต้องมาการเตรียมความพร้อมตั้งแต่เนิ่นๆ โดยมีข้อมูลที่จำเป็นขั้นต่ำสุดต้องใช้ในการวางแผนคือ สาขาวิชาและมหาวิทยาลับที่ต้องการศึกษาต่อ ผลการเรียนเฉลี่ยสะสม</w:t>
      </w:r>
      <w:r>
        <w:rPr>
          <w:rFonts w:ascii="TH SarabunPSK" w:hAnsi="TH SarabunPSK" w:cs="TH SarabunPSK"/>
          <w:sz w:val="32"/>
          <w:szCs w:val="32"/>
        </w:rPr>
        <w:t xml:space="preserve">(GPAX) </w:t>
      </w:r>
      <w:r>
        <w:rPr>
          <w:rFonts w:ascii="TH SarabunPSK" w:hAnsi="TH SarabunPSK" w:cs="TH SarabunPSK" w:hint="cs"/>
          <w:sz w:val="32"/>
          <w:szCs w:val="32"/>
          <w:cs/>
        </w:rPr>
        <w:t>และ รูปแบบการสมัครทีต้องการ โดยจะมีรายละเอียดดังนี้</w:t>
      </w:r>
    </w:p>
    <w:p w:rsidR="00587A42" w:rsidRDefault="00587A42" w:rsidP="00587A42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สาขาวิชาและมหาวิทยาลัยที่เลือก จะมีผลต่อการเตรียมตัวรายวิชาที่ใช้สอบ และผลการเรียนเฉลี่ยสะสม ขั้นต่ำที่ต้องใช้ในการสมัคร</w:t>
      </w:r>
    </w:p>
    <w:p w:rsidR="00587A42" w:rsidRDefault="00587A42" w:rsidP="00587A42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ผลการเรียนเฉลี่ยสะสม โดยส่วนมากจะใช้ผลการเรียนเฉลี่ยสะสม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เทอม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ม.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– </w:t>
      </w:r>
      <w:r>
        <w:rPr>
          <w:rFonts w:ascii="TH SarabunPSK" w:hAnsi="TH SarabunPSK" w:cs="TH SarabunPSK" w:hint="cs"/>
          <w:sz w:val="32"/>
          <w:szCs w:val="32"/>
          <w:cs/>
        </w:rPr>
        <w:t>ม.</w:t>
      </w:r>
      <w:r>
        <w:rPr>
          <w:rFonts w:ascii="TH SarabunPSK" w:hAnsi="TH SarabunPSK" w:cs="TH SarabunPSK"/>
          <w:sz w:val="32"/>
          <w:szCs w:val="32"/>
        </w:rPr>
        <w:t xml:space="preserve">6 </w:t>
      </w:r>
      <w:r>
        <w:rPr>
          <w:rFonts w:ascii="TH SarabunPSK" w:hAnsi="TH SarabunPSK" w:cs="TH SarabunPSK" w:hint="cs"/>
          <w:sz w:val="32"/>
          <w:szCs w:val="32"/>
          <w:cs/>
        </w:rPr>
        <w:t>เทอม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ซึ่งถ้าหากไม่ได้วางแผนไว้แต่ค้น การทำเกรดเฉลี่ยสะสมเพื่อให้ผ่านเกณฑ์ขั้นต่ำที่สามารถสมัครได้ในมหาวิทยาลัยที่ต้องการ หากมีเกรดเฉลี่ยไม่เพียงพอก็จะไม่สามารถสมัครได้</w:t>
      </w:r>
    </w:p>
    <w:p w:rsidR="00587A42" w:rsidRDefault="00587A42" w:rsidP="00587A42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รูปแบบการสมัคร ในการสมัคร </w:t>
      </w:r>
      <w:r>
        <w:rPr>
          <w:rFonts w:ascii="TH SarabunPSK" w:hAnsi="TH SarabunPSK" w:cs="TH SarabunPSK"/>
          <w:sz w:val="32"/>
          <w:szCs w:val="32"/>
        </w:rPr>
        <w:t xml:space="preserve">TCAS </w:t>
      </w:r>
      <w:r>
        <w:rPr>
          <w:rFonts w:ascii="TH SarabunPSK" w:hAnsi="TH SarabunPSK" w:cs="TH SarabunPSK" w:hint="cs"/>
          <w:sz w:val="32"/>
          <w:szCs w:val="32"/>
          <w:cs/>
        </w:rPr>
        <w:t>ในแต่ละรอบจะมีรายละเอียดแตกต่างกันทั้งรูปแบบและรายละเอียดความต้องการของแต่ละมหาวิทยาลัย รวมไปถึงในแต่ละปีการศึกษาด้วย</w:t>
      </w: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ภาษาคอมพิวเตอร์ที่ใช้ในการพัฒนา </w:t>
      </w:r>
      <w:r w:rsidRPr="00386612">
        <w:rPr>
          <w:rFonts w:ascii="TH SarabunPSK" w:hAnsi="TH SarabunPSK" w:cs="TH SarabunPSK"/>
          <w:b/>
          <w:bCs/>
          <w:sz w:val="36"/>
          <w:szCs w:val="36"/>
        </w:rPr>
        <w:t xml:space="preserve">HTML, CSS, JavaScript </w:t>
      </w:r>
      <w:r w:rsidRPr="00386612">
        <w:rPr>
          <w:rFonts w:ascii="TH SarabunPSK" w:hAnsi="TH SarabunPSK" w:cs="TH SarabunPSK"/>
          <w:b/>
          <w:bCs/>
          <w:sz w:val="36"/>
          <w:szCs w:val="36"/>
          <w:cs/>
        </w:rPr>
        <w:t xml:space="preserve">และ </w:t>
      </w:r>
      <w:r w:rsidRPr="00386612">
        <w:rPr>
          <w:rFonts w:ascii="TH SarabunPSK" w:hAnsi="TH SarabunPSK" w:cs="TH SarabunPSK"/>
          <w:b/>
          <w:bCs/>
          <w:sz w:val="36"/>
          <w:szCs w:val="36"/>
        </w:rPr>
        <w:t>Node.js</w:t>
      </w:r>
    </w:p>
    <w:p w:rsidR="00587A42" w:rsidRPr="00E33D21" w:rsidRDefault="00587A42" w:rsidP="00587A42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กลุ่มภาษาคอมพิวเตอร์ที่ใช้ในการเขียนโปรแกรมในส่วน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เพื่อติดต่อกับผู้ใช้งาน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BB119E">
        <w:rPr>
          <w:rFonts w:ascii="TH SarabunPSK" w:hAnsi="TH SarabunPSK" w:cs="TH SarabunPSK"/>
          <w:sz w:val="32"/>
          <w:szCs w:val="32"/>
          <w:cs/>
        </w:rPr>
        <w:t>ภาษา</w:t>
      </w:r>
      <w:r>
        <w:rPr>
          <w:rFonts w:ascii="TH SarabunPSK" w:hAnsi="TH SarabunPSK" w:cs="TH SarabunPSK"/>
          <w:sz w:val="32"/>
          <w:szCs w:val="32"/>
        </w:rPr>
        <w:t xml:space="preserve"> HTML+CSS </w:t>
      </w:r>
      <w:hyperlink r:id="rId17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https://www.w3schools.com/html/html_css.asp</w:t>
        </w:r>
      </w:hyperlink>
    </w:p>
    <w:p w:rsidR="00587A42" w:rsidRPr="00E33D21" w:rsidRDefault="00587A42" w:rsidP="00587A4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  <w:r w:rsidRPr="00E33D21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E33D21">
        <w:rPr>
          <w:rFonts w:ascii="TH SarabunPSK" w:hAnsi="TH SarabunPSK" w:cs="TH SarabunPSK"/>
          <w:sz w:val="32"/>
          <w:szCs w:val="32"/>
        </w:rPr>
        <w:t xml:space="preserve">JavaScript   </w:t>
      </w:r>
      <w:hyperlink r:id="rId18" w:history="1">
        <w:r w:rsidRPr="00E33D21">
          <w:rPr>
            <w:rStyle w:val="Hyperlink"/>
            <w:rFonts w:ascii="TH SarabunPSK" w:hAnsi="TH SarabunPSK" w:cs="TH SarabunPSK"/>
            <w:sz w:val="32"/>
            <w:szCs w:val="32"/>
          </w:rPr>
          <w:t>https://developer.mozilla.org/en-US/docs/Web/JavaScript</w:t>
        </w:r>
      </w:hyperlink>
    </w:p>
    <w:p w:rsidR="00587A42" w:rsidRPr="00E33D21" w:rsidRDefault="00587A42" w:rsidP="00587A42">
      <w:pPr>
        <w:pStyle w:val="ListParagraph"/>
      </w:pPr>
      <w:r w:rsidRPr="00BB119E">
        <w:rPr>
          <w:rFonts w:ascii="TH SarabunPSK" w:hAnsi="TH SarabunPSK" w:cs="TH SarabunPSK"/>
          <w:sz w:val="32"/>
          <w:szCs w:val="32"/>
          <w:cs/>
        </w:rPr>
        <w:t xml:space="preserve">คู่มือ </w:t>
      </w:r>
      <w:r w:rsidRPr="00BB119E">
        <w:rPr>
          <w:rFonts w:ascii="TH SarabunPSK" w:hAnsi="TH SarabunPSK" w:cs="TH SarabunPSK"/>
          <w:sz w:val="32"/>
          <w:szCs w:val="32"/>
        </w:rPr>
        <w:t xml:space="preserve">Node.js   </w:t>
      </w:r>
      <w:hyperlink r:id="rId19" w:history="1">
        <w:r w:rsidRPr="00E33D21">
          <w:rPr>
            <w:rStyle w:val="Hyperlink"/>
            <w:rFonts w:ascii="TH Sarabun New" w:hAnsi="TH Sarabun New" w:cs="TH Sarabun New"/>
            <w:sz w:val="32"/>
            <w:szCs w:val="32"/>
          </w:rPr>
          <w:t>https://nodejs.org/docs/latest/api/</w:t>
        </w:r>
      </w:hyperlink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E33D21">
        <w:rPr>
          <w:rFonts w:ascii="TH SarabunPSK" w:hAnsi="TH SarabunPSK" w:cs="TH SarabunPSK"/>
          <w:sz w:val="32"/>
          <w:szCs w:val="32"/>
          <w:cs/>
        </w:rPr>
        <w:t xml:space="preserve">คู่มือการใช้งาน </w:t>
      </w:r>
      <w:r w:rsidRPr="00E33D21">
        <w:rPr>
          <w:rFonts w:ascii="TH SarabunPSK" w:hAnsi="TH SarabunPSK" w:cs="TH SarabunPSK"/>
          <w:sz w:val="32"/>
          <w:szCs w:val="32"/>
        </w:rPr>
        <w:t xml:space="preserve">Firebase CLI   </w:t>
      </w:r>
      <w:hyperlink r:id="rId20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https://firebase.google.com/docs/cli</w:t>
        </w:r>
      </w:hyperlink>
    </w:p>
    <w:p w:rsidR="00587A42" w:rsidRPr="00BB119E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</w:rPr>
        <w:t>Generative AI : LLMs in text summarization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Generative AI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เป็นสาขาหนึ่งของระบบปัญญาประดิษฐ์ที่จะเน้นการ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สร้างใหม่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จากชุดข้อมูลที่มีอยู่ โดยมีการใช้ </w:t>
      </w:r>
      <w:r>
        <w:rPr>
          <w:rFonts w:ascii="TH SarabunPSK" w:hAnsi="TH SarabunPSK" w:cs="TH SarabunPSK"/>
          <w:sz w:val="32"/>
          <w:szCs w:val="32"/>
        </w:rPr>
        <w:t xml:space="preserve">Generative model </w:t>
      </w:r>
      <w:r>
        <w:rPr>
          <w:rFonts w:ascii="TH SarabunPSK" w:hAnsi="TH SarabunPSK" w:cs="TH SarabunPSK" w:hint="cs"/>
          <w:sz w:val="32"/>
          <w:szCs w:val="32"/>
          <w:cs/>
        </w:rPr>
        <w:t>ในแบบต่างๆตามงานที่เกี่ยวข้อง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LLM (Large Language Model)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deep learning </w:t>
      </w:r>
      <w:r>
        <w:rPr>
          <w:rFonts w:ascii="TH SarabunPSK" w:hAnsi="TH SarabunPSK" w:cs="TH SarabunPSK" w:hint="cs"/>
          <w:sz w:val="32"/>
          <w:szCs w:val="32"/>
          <w:cs/>
        </w:rPr>
        <w:t>โมเดลภาษาขนาดใหญ่ที่ได้รับการสร้างจากข้อมูลทางภาษาจำนวนมาก โดนทำการแตกข้อมูลจากกลุ่มคำ ออกมาเป็นข้อมูลแบบเวกเตอร์หลายมิติ เพื่อให้สามารถหาคำที่เกี่ยวข้องหรือมีความหมายตามบริบทตรงกัน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โดยในโครงงานนี้จะใช้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ที่ทาง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จัดเตรียมไว้ให้ ชื่อว่า </w:t>
      </w:r>
      <w:r>
        <w:rPr>
          <w:rFonts w:ascii="TH SarabunPSK" w:hAnsi="TH SarabunPSK" w:cs="TH SarabunPSK"/>
          <w:sz w:val="32"/>
          <w:szCs w:val="32"/>
        </w:rPr>
        <w:t xml:space="preserve">PaLM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ซึ่งถูกพัฒนาต่อเนื่องมาจาก </w:t>
      </w:r>
      <w:r>
        <w:rPr>
          <w:rFonts w:ascii="TH SarabunPSK" w:hAnsi="TH SarabunPSK" w:cs="TH SarabunPSK"/>
          <w:sz w:val="32"/>
          <w:szCs w:val="32"/>
        </w:rPr>
        <w:t xml:space="preserve">Machine Learning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Responsible AI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ที่มีการควบคุมคำตอบที่มีความรับผิดชอบต่อสังคม </w:t>
      </w:r>
    </w:p>
    <w:p w:rsidR="00587A42" w:rsidRPr="00B1236A" w:rsidRDefault="00587A42" w:rsidP="00587A42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ในขณะที่มีการพัฒนาโปรแกรมนี้ ทาง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ได้เปิดตัว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ใหม่ชื่อว่า </w:t>
      </w:r>
      <w:r>
        <w:rPr>
          <w:rFonts w:ascii="TH SarabunPSK" w:hAnsi="TH SarabunPSK" w:cs="TH SarabunPSK"/>
          <w:sz w:val="32"/>
          <w:szCs w:val="32"/>
        </w:rPr>
        <w:t xml:space="preserve">Gemini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ซึ่งอยู่ในกลุ่มของ </w:t>
      </w:r>
      <w:r>
        <w:rPr>
          <w:rFonts w:ascii="TH SarabunPSK" w:hAnsi="TH SarabunPSK" w:cs="TH SarabunPSK"/>
          <w:sz w:val="32"/>
          <w:szCs w:val="32"/>
        </w:rPr>
        <w:t xml:space="preserve">Generative AI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โดยตรงและทำงานแบบ </w:t>
      </w:r>
      <w:r>
        <w:rPr>
          <w:rFonts w:ascii="TH SarabunPSK" w:hAnsi="TH SarabunPSK" w:cs="TH SarabunPSK"/>
          <w:sz w:val="32"/>
          <w:szCs w:val="32"/>
        </w:rPr>
        <w:t xml:space="preserve">multimodel </w:t>
      </w:r>
      <w:r>
        <w:rPr>
          <w:rFonts w:ascii="TH SarabunPSK" w:hAnsi="TH SarabunPSK" w:cs="TH SarabunPSK" w:hint="cs"/>
          <w:sz w:val="32"/>
          <w:szCs w:val="32"/>
          <w:cs/>
        </w:rPr>
        <w:t>คือสามารถจัดการข้อมูลได้จากสื่อหลายๆรูปแบบเช่นตัวหนังสือ ภาพนิ่ง หรือไฟล์วิดีโอ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Generative AI: </w:t>
      </w:r>
      <w:hyperlink r:id="rId21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https://cloud.google.com/vertex-ai/docs/generative-ai/learn-resources</w:t>
        </w:r>
      </w:hyperlink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Text summarization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เป็นการใช้เทคโนโลยีปัญญาประดิษฐ์ ในการกลั่นกรองข้อความ เอกสาร หรือกลุ่มคำให้สั้นลงและเข้าใจง่าย เช่นการอ่านไฟล์ </w:t>
      </w:r>
      <w:r>
        <w:rPr>
          <w:rFonts w:ascii="TH SarabunPSK" w:hAnsi="TH SarabunPSK" w:cs="TH SarabunPSK"/>
          <w:sz w:val="32"/>
          <w:szCs w:val="32"/>
        </w:rPr>
        <w:t xml:space="preserve">PDF </w:t>
      </w:r>
      <w:r>
        <w:rPr>
          <w:rFonts w:ascii="TH SarabunPSK" w:hAnsi="TH SarabunPSK" w:cs="TH SarabunPSK" w:hint="cs"/>
          <w:sz w:val="32"/>
          <w:szCs w:val="32"/>
          <w:cs/>
        </w:rPr>
        <w:t>ทั้งหน้าและสรุปใจความสำคัญออกมาเป็นประโยคสั้นๆ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AI Summarization: </w:t>
      </w:r>
      <w:hyperlink r:id="rId22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https://cloud.google.com/use-cases/ai-summarization</w:t>
        </w:r>
      </w:hyperlink>
    </w:p>
    <w:p w:rsidR="00587A42" w:rsidRPr="00392A45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Pr="00D47475" w:rsidRDefault="00587A42" w:rsidP="00587A4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</w:rPr>
        <w:lastRenderedPageBreak/>
        <w:t>Google Cloud Platform (GCP) console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AA970B" wp14:editId="20716C39">
            <wp:extent cx="3403002" cy="19812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02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Google Cloud</w:t>
      </w:r>
      <w:r w:rsidRPr="00BB119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เป็นส่วนจัดการการใช้ ฟังชั่นต่างๆที่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 w:hint="cs"/>
          <w:sz w:val="32"/>
          <w:szCs w:val="32"/>
          <w:cs/>
        </w:rPr>
        <w:t>จัดเตรียมให้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จะสามารถเข้าถึงการจัดการในส่วนงาน </w:t>
      </w:r>
      <w:r>
        <w:rPr>
          <w:rFonts w:ascii="TH SarabunPSK" w:hAnsi="TH SarabunPSK" w:cs="TH SarabunPSK"/>
          <w:sz w:val="32"/>
          <w:szCs w:val="32"/>
        </w:rPr>
        <w:t>“S</w:t>
      </w:r>
      <w:r w:rsidRPr="00392A45">
        <w:rPr>
          <w:rFonts w:ascii="TH SarabunPSK" w:hAnsi="TH SarabunPSK" w:cs="TH SarabunPSK"/>
          <w:sz w:val="32"/>
          <w:szCs w:val="32"/>
        </w:rPr>
        <w:t>earch and Conversation on Vertex AI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“</w:t>
      </w:r>
      <w:r w:rsidRPr="006B1D21">
        <w:rPr>
          <w:rFonts w:ascii="TH SarabunPSK" w:hAnsi="TH SarabunPSK" w:cs="TH SarabunPSK"/>
          <w:sz w:val="32"/>
          <w:szCs w:val="32"/>
        </w:rPr>
        <w:t>Google Document AI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Google Cloud Platform: </w:t>
      </w:r>
      <w:hyperlink r:id="rId24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https://console.cloud.google.com/</w:t>
        </w:r>
      </w:hyperlink>
    </w:p>
    <w:p w:rsidR="00587A42" w:rsidRPr="00392A45" w:rsidRDefault="00587A42" w:rsidP="00587A42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Google Firebase console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3A51777C" wp14:editId="6261B366">
            <wp:extent cx="3386693" cy="18383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9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BB119E">
        <w:rPr>
          <w:rFonts w:ascii="TH SarabunPSK" w:hAnsi="TH SarabunPSK" w:cs="TH SarabunPSK"/>
          <w:sz w:val="32"/>
          <w:szCs w:val="32"/>
        </w:rPr>
        <w:t xml:space="preserve">Firebase </w:t>
      </w:r>
      <w:r w:rsidRPr="00BB119E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BB119E">
        <w:rPr>
          <w:rFonts w:ascii="TH SarabunPSK" w:hAnsi="TH SarabunPSK" w:cs="TH SarabunPSK"/>
          <w:sz w:val="32"/>
          <w:szCs w:val="32"/>
        </w:rPr>
        <w:t xml:space="preserve">Platform as a Service (PaaS) </w:t>
      </w:r>
      <w:r w:rsidRPr="00BB119E">
        <w:rPr>
          <w:rFonts w:ascii="TH SarabunPSK" w:hAnsi="TH SarabunPSK" w:cs="TH SarabunPSK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>Google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ที่แยกออกมาจาก </w:t>
      </w:r>
      <w:r>
        <w:rPr>
          <w:rFonts w:ascii="TH SarabunPSK" w:hAnsi="TH SarabunPSK" w:cs="TH SarabunPSK"/>
          <w:sz w:val="32"/>
          <w:szCs w:val="32"/>
        </w:rPr>
        <w:t>GCP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จะเข้าถึงการจัดการในส่วนงาน </w:t>
      </w:r>
      <w:r>
        <w:rPr>
          <w:rFonts w:ascii="TH SarabunPSK" w:hAnsi="TH SarabunPSK" w:cs="TH SarabunPSK"/>
          <w:sz w:val="32"/>
          <w:szCs w:val="32"/>
        </w:rPr>
        <w:t>“Authentication”, “Hosting”, “Firestore Database”, “</w:t>
      </w:r>
      <w:r w:rsidRPr="006B1D21">
        <w:rPr>
          <w:rFonts w:ascii="TH SarabunPSK" w:hAnsi="TH SarabunPSK" w:cs="TH SarabunPSK"/>
          <w:sz w:val="32"/>
          <w:szCs w:val="32"/>
        </w:rPr>
        <w:t>Firebase Extension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B1D21">
        <w:rPr>
          <w:rFonts w:ascii="TH SarabunPSK" w:hAnsi="TH SarabunPSK" w:cs="TH SarabunPSK"/>
          <w:sz w:val="32"/>
          <w:szCs w:val="32"/>
        </w:rPr>
        <w:t>Summarize Text with PaLM API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“</w:t>
      </w:r>
      <w:r w:rsidRPr="006B1D21">
        <w:rPr>
          <w:rFonts w:ascii="TH SarabunPSK" w:hAnsi="TH SarabunPSK" w:cs="TH SarabunPSK"/>
          <w:sz w:val="32"/>
          <w:szCs w:val="32"/>
        </w:rPr>
        <w:t>Firebase Extension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6B1D21">
        <w:rPr>
          <w:rFonts w:ascii="TH SarabunPSK" w:hAnsi="TH SarabunPSK" w:cs="TH SarabunPSK"/>
          <w:sz w:val="32"/>
          <w:szCs w:val="32"/>
        </w:rPr>
        <w:t>Translate Text in Firestore</w:t>
      </w:r>
      <w:r>
        <w:rPr>
          <w:rFonts w:ascii="TH SarabunPSK" w:hAnsi="TH SarabunPSK" w:cs="TH SarabunPSK"/>
          <w:sz w:val="32"/>
          <w:szCs w:val="32"/>
        </w:rPr>
        <w:t>”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Firebase console: </w:t>
      </w:r>
      <w:hyperlink r:id="rId26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https://console.firebase.google.com/</w:t>
        </w:r>
      </w:hyperlink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</w:rPr>
        <w:lastRenderedPageBreak/>
        <w:t>Search and Conversation on Vertex AI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2C4AB6" wp14:editId="133B0F39">
            <wp:extent cx="4272740" cy="273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690" cy="27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Search and Conversation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จะมีการทำงานโดยเริ่มจากการนำข้อมูลเข้าจากไฟล์ </w:t>
      </w:r>
      <w:r>
        <w:rPr>
          <w:rFonts w:ascii="TH SarabunPSK" w:hAnsi="TH SarabunPSK" w:cs="TH SarabunPSK"/>
          <w:sz w:val="32"/>
          <w:szCs w:val="32"/>
        </w:rPr>
        <w:t xml:space="preserve">PDF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extract text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ออกมาโดยใช้ </w:t>
      </w:r>
      <w:r>
        <w:rPr>
          <w:rFonts w:ascii="TH SarabunPSK" w:hAnsi="TH SarabunPSK" w:cs="TH SarabunPSK"/>
          <w:sz w:val="32"/>
          <w:szCs w:val="32"/>
        </w:rPr>
        <w:t>OCR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และทำการแยกข้อมูลเป็น </w:t>
      </w:r>
      <w:r>
        <w:rPr>
          <w:rFonts w:ascii="TH SarabunPSK" w:hAnsi="TH SarabunPSK" w:cs="TH SarabunPSK"/>
          <w:sz w:val="32"/>
          <w:szCs w:val="32"/>
        </w:rPr>
        <w:t xml:space="preserve">vector data 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Search on Vertex AI: </w:t>
      </w:r>
      <w:hyperlink r:id="rId28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https://cloud.google.com/vertex-ai-search-and-conversation</w:t>
        </w:r>
      </w:hyperlink>
    </w:p>
    <w:p w:rsidR="00587A42" w:rsidRPr="00F724EB" w:rsidRDefault="00587A42" w:rsidP="00587A42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</w:rPr>
        <w:t>Google Document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AI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C3AEC9" wp14:editId="7D152DE2">
            <wp:extent cx="4457700" cy="260286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0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Pr="00F724EB" w:rsidRDefault="00587A42" w:rsidP="00587A42">
      <w:pPr>
        <w:pStyle w:val="ListParagrap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Google Document AI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จะทำการใช้เทคนิค</w:t>
      </w:r>
      <w:r>
        <w:rPr>
          <w:rFonts w:ascii="TH SarabunPSK" w:hAnsi="TH SarabunPSK" w:cs="TH SarabunPSK"/>
          <w:sz w:val="32"/>
          <w:szCs w:val="32"/>
        </w:rPr>
        <w:t xml:space="preserve"> OCR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ในการแปลง </w:t>
      </w:r>
      <w:r>
        <w:rPr>
          <w:rFonts w:ascii="TH SarabunPSK" w:hAnsi="TH SarabunPSK" w:cs="TH SarabunPSK"/>
          <w:sz w:val="32"/>
          <w:szCs w:val="32"/>
        </w:rPr>
        <w:t>Image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>
        <w:rPr>
          <w:rFonts w:ascii="TH SarabunPSK" w:hAnsi="TH SarabunPSK" w:cs="TH SarabunPSK"/>
          <w:sz w:val="32"/>
          <w:szCs w:val="32"/>
        </w:rPr>
        <w:t xml:space="preserve">Text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และทำการ </w:t>
      </w:r>
      <w:r>
        <w:rPr>
          <w:rFonts w:ascii="TH SarabunPSK" w:hAnsi="TH SarabunPSK" w:cs="TH SarabunPSK"/>
          <w:sz w:val="32"/>
          <w:szCs w:val="32"/>
        </w:rPr>
        <w:t xml:space="preserve">extract text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ที่ได้สำหรับส่งไปใช้งานในโปรแกรมอื่นต่อไป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Document AI: </w:t>
      </w:r>
      <w:hyperlink r:id="rId30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https://cloud.google.com/document-ai</w:t>
        </w:r>
      </w:hyperlink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86612">
        <w:rPr>
          <w:rFonts w:ascii="TH SarabunPSK" w:hAnsi="TH SarabunPSK" w:cs="TH SarabunPSK"/>
          <w:b/>
          <w:bCs/>
          <w:sz w:val="36"/>
          <w:szCs w:val="36"/>
        </w:rPr>
        <w:lastRenderedPageBreak/>
        <w:t>Firebase Extension : Summarize Text with PaLM API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8E2147" wp14:editId="579F631A">
            <wp:extent cx="4200525" cy="243831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3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A9D322" wp14:editId="46158E67">
            <wp:extent cx="4848225" cy="3486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Extension 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จะทำงานโดยตรงใน </w:t>
      </w:r>
      <w:r>
        <w:rPr>
          <w:rFonts w:ascii="TH SarabunPSK" w:hAnsi="TH SarabunPSK" w:cs="TH SarabunPSK"/>
          <w:sz w:val="32"/>
          <w:szCs w:val="32"/>
        </w:rPr>
        <w:t xml:space="preserve">Firestore Database </w:t>
      </w:r>
      <w:r w:rsidR="00311630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จะรอรับค่า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เข้าไปใน </w:t>
      </w:r>
      <w:r>
        <w:rPr>
          <w:rFonts w:ascii="TH SarabunPSK" w:hAnsi="TH SarabunPSK" w:cs="TH SarabunPSK"/>
          <w:sz w:val="32"/>
          <w:szCs w:val="32"/>
        </w:rPr>
        <w:t>field text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หลังจากนั้นจะทำการสรุปออกมาใน</w:t>
      </w:r>
      <w:r>
        <w:rPr>
          <w:rFonts w:ascii="TH SarabunPSK" w:hAnsi="TH SarabunPSK" w:cs="TH SarabunPSK"/>
          <w:sz w:val="32"/>
          <w:szCs w:val="32"/>
        </w:rPr>
        <w:t xml:space="preserve"> field summary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URL: </w:t>
      </w:r>
      <w:hyperlink r:id="rId33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https://extensions.dev/extensions/googlecloud/firestore-palm-summarize-text</w:t>
        </w:r>
      </w:hyperlink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587A42" w:rsidRDefault="00587A42" w:rsidP="00587A42">
      <w:pPr>
        <w:pStyle w:val="ListParagraph"/>
        <w:numPr>
          <w:ilvl w:val="0"/>
          <w:numId w:val="33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 </w:t>
      </w:r>
      <w:r w:rsidRPr="00386612">
        <w:rPr>
          <w:rFonts w:ascii="TH SarabunPSK" w:hAnsi="TH SarabunPSK" w:cs="TH SarabunPSK"/>
          <w:b/>
          <w:bCs/>
          <w:sz w:val="36"/>
          <w:szCs w:val="36"/>
        </w:rPr>
        <w:t>Firebase Extension : Translate Text in Firestore</w:t>
      </w:r>
    </w:p>
    <w:p w:rsidR="00587A42" w:rsidRDefault="00587A42" w:rsidP="00587A4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04D118" wp14:editId="07D67118">
            <wp:extent cx="39909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Default="00587A42" w:rsidP="00587A4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48BD645C" wp14:editId="24BFF191">
            <wp:extent cx="4924425" cy="3619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42" w:rsidRPr="00033A8A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Extension 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จะทำงานโดยตรงใน </w:t>
      </w:r>
      <w:r>
        <w:rPr>
          <w:rFonts w:ascii="TH SarabunPSK" w:hAnsi="TH SarabunPSK" w:cs="TH SarabunPSK"/>
          <w:sz w:val="32"/>
          <w:szCs w:val="32"/>
        </w:rPr>
        <w:t xml:space="preserve">Firestore Database </w:t>
      </w:r>
      <w:r w:rsidR="0085161F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จะใช้ค่าจาก </w:t>
      </w:r>
      <w:r>
        <w:rPr>
          <w:rFonts w:ascii="TH SarabunPSK" w:hAnsi="TH SarabunPSK" w:cs="TH SarabunPSK"/>
          <w:sz w:val="32"/>
          <w:szCs w:val="32"/>
        </w:rPr>
        <w:t xml:space="preserve">field summary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ที่เป็นภาษาอังกฤษและทำการแปลออกมาเป็นรูปแบบภาษาไทย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field </w:t>
      </w:r>
      <w:r w:rsidR="00C76CD7">
        <w:rPr>
          <w:rFonts w:ascii="TH SarabunPSK" w:hAnsi="TH SarabunPSK" w:cs="TH SarabunPSK"/>
          <w:sz w:val="32"/>
          <w:szCs w:val="32"/>
        </w:rPr>
        <w:t>translate</w:t>
      </w:r>
      <w:bookmarkStart w:id="1" w:name="_GoBack"/>
      <w:bookmarkEnd w:id="1"/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URL: </w:t>
      </w:r>
      <w:hyperlink r:id="rId36" w:history="1">
        <w:r w:rsidRPr="007406B6">
          <w:rPr>
            <w:rStyle w:val="Hyperlink"/>
            <w:rFonts w:ascii="TH SarabunPSK" w:hAnsi="TH SarabunPSK" w:cs="TH SarabunPSK"/>
            <w:sz w:val="32"/>
            <w:szCs w:val="32"/>
          </w:rPr>
          <w:t>https://extensions.dev/extensions/firebase/firestore-translate-text</w:t>
        </w:r>
      </w:hyperlink>
    </w:p>
    <w:p w:rsidR="00587A42" w:rsidRDefault="00587A42" w:rsidP="00587A4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3</w:t>
      </w: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อุปกรณ์และวิธีการดำเนินการ</w:t>
      </w: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EB1C20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bookmarkStart w:id="2" w:name="_Hlk22376932"/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วัสดุ อุปกรณ์</w:t>
      </w:r>
      <w:bookmarkEnd w:id="2"/>
    </w:p>
    <w:p w:rsidR="00EB1C20" w:rsidRPr="00690167" w:rsidRDefault="00EB1C20" w:rsidP="00EB1C20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เครื่องคอมพิวเตอร์พร้อมระบบเครือข่าย 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>Internet</w:t>
      </w:r>
    </w:p>
    <w:p w:rsidR="003000F2" w:rsidRDefault="003000F2" w:rsidP="003000F2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3000F2">
        <w:rPr>
          <w:rFonts w:ascii="TH SarabunPSK" w:eastAsia="Times New Roman" w:hAnsi="TH SarabunPSK" w:cs="TH SarabunPSK"/>
          <w:color w:val="000000"/>
          <w:sz w:val="32"/>
          <w:szCs w:val="32"/>
        </w:rPr>
        <w:t>Google Cloud Platform (GCP)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account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สำหรับใช้ทรัพยากรบนระบบ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Cloud</w:t>
      </w:r>
    </w:p>
    <w:p w:rsidR="003000F2" w:rsidRDefault="003000F2" w:rsidP="003000F2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โปรแกรมในกลุ่ม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Fierbase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ใช้ในการจัดการข้อมูลและแสดงผล</w:t>
      </w:r>
    </w:p>
    <w:p w:rsidR="003000F2" w:rsidRPr="003000F2" w:rsidRDefault="003000F2" w:rsidP="003000F2">
      <w:pPr>
        <w:pStyle w:val="ListParagraph"/>
        <w:numPr>
          <w:ilvl w:val="0"/>
          <w:numId w:val="8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โปรแกรมในกลุ่ม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Vertex AI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สำหรับใช้ประมวลผลด้าน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AI</w:t>
      </w:r>
    </w:p>
    <w:p w:rsidR="00EB1C20" w:rsidRPr="00690167" w:rsidRDefault="00EB1C20" w:rsidP="00EB1C20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EB1C20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3.2 </w:t>
      </w:r>
      <w:bookmarkStart w:id="3" w:name="_Hlk22376940"/>
      <w:r w:rsidRPr="0069016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ขั้นตอนการดำเนินงาน</w:t>
      </w:r>
      <w:bookmarkEnd w:id="3"/>
    </w:p>
    <w:p w:rsidR="00EB1C20" w:rsidRPr="00690167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1. คิดหัวข้อโครงงาน</w:t>
      </w:r>
    </w:p>
    <w:p w:rsidR="00EB1C20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2. ศึกษาข้อมูลที่</w:t>
      </w:r>
      <w:r w:rsidR="00B81F49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จำเป็นกับการพัฒนา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โครงงาน</w:t>
      </w:r>
    </w:p>
    <w:p w:rsidR="00FA345C" w:rsidRDefault="00FA345C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ออกแบบระบบการสมัครสมาชิกและทำการเข้าสู่ระบบ</w:t>
      </w:r>
    </w:p>
    <w:p w:rsidR="00FA345C" w:rsidRDefault="00FA345C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ออกแบบระบบการแสดงผล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GPAX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และการแก้ไขข้อมูล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GPAX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ของผู้ใช้งาน</w:t>
      </w:r>
    </w:p>
    <w:p w:rsidR="00FA345C" w:rsidRPr="00FA345C" w:rsidRDefault="00FA345C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5. </w:t>
      </w:r>
      <w:r w:rsidR="00311C98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ออกแบบระบบการค้นหาข้อความจากเอกสาร </w:t>
      </w:r>
      <w:r w:rsidR="00311C98">
        <w:rPr>
          <w:rFonts w:ascii="TH SarabunPSK" w:eastAsia="Times New Roman" w:hAnsi="TH SarabunPSK" w:cs="TH SarabunPSK"/>
          <w:color w:val="000000"/>
          <w:sz w:val="32"/>
          <w:szCs w:val="32"/>
        </w:rPr>
        <w:t>PDF</w:t>
      </w:r>
    </w:p>
    <w:p w:rsidR="00FA345C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  <w:t xml:space="preserve">6.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ทดสอบการทำงานของโปรแกรมทั้งระบบ</w:t>
      </w:r>
    </w:p>
    <w:p w:rsidR="00EB1C20" w:rsidRPr="00690167" w:rsidRDefault="00B81F49" w:rsidP="00B81F49">
      <w:pPr>
        <w:autoSpaceDE w:val="0"/>
        <w:autoSpaceDN w:val="0"/>
        <w:adjustRightInd w:val="0"/>
        <w:snapToGrid w:val="0"/>
        <w:spacing w:after="0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>7</w:t>
      </w:r>
      <w:r w:rsidR="00EB1C2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. นำเสนอความก้าวหน้าของโครงการให้ครูที่ปรึกษา</w:t>
      </w:r>
    </w:p>
    <w:p w:rsidR="00EB1C20" w:rsidRPr="00690167" w:rsidRDefault="00B81F49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>8</w:t>
      </w:r>
      <w:r w:rsidR="00EB1C2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.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B1C2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จัดทำเอกสารโครงงาน</w:t>
      </w:r>
    </w:p>
    <w:p w:rsidR="00EB1C20" w:rsidRPr="00690167" w:rsidRDefault="00B81F49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>9</w:t>
      </w:r>
      <w:r w:rsidR="00EB1C2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.</w:t>
      </w:r>
      <w:r w:rsidRPr="00690167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EB1C20" w:rsidRPr="00690167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นำเสนอโครงงานและนำไปใช้</w:t>
      </w:r>
    </w:p>
    <w:p w:rsidR="00EB1C20" w:rsidRDefault="00EB1C20" w:rsidP="00EB1C20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372260" w:rsidRPr="00372260" w:rsidRDefault="00EB1C20" w:rsidP="00372260">
      <w:pPr>
        <w:pStyle w:val="ListParagraph"/>
        <w:numPr>
          <w:ilvl w:val="1"/>
          <w:numId w:val="32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bookmarkStart w:id="4" w:name="_Hlk22376955"/>
      <w:r w:rsidRPr="00372260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แผนผังการทำงานของโปรแกรม</w:t>
      </w:r>
      <w:bookmarkEnd w:id="4"/>
    </w:p>
    <w:p w:rsidR="00EB1C20" w:rsidRDefault="00372260" w:rsidP="00372260">
      <w:pPr>
        <w:pStyle w:val="ListParagraph"/>
        <w:autoSpaceDE w:val="0"/>
        <w:autoSpaceDN w:val="0"/>
        <w:adjustRightInd w:val="0"/>
        <w:snapToGrid w:val="0"/>
        <w:spacing w:after="0" w:line="240" w:lineRule="auto"/>
        <w:jc w:val="center"/>
        <w:rPr>
          <w:rFonts w:eastAsia="Times New Roman"/>
          <w:noProof/>
        </w:rPr>
      </w:pPr>
      <w:r w:rsidRPr="0037226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แผนผังการทำงาน</w:t>
      </w:r>
      <w:r w:rsidR="00380650" w:rsidRPr="0037226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ของโครงงาน</w:t>
      </w:r>
    </w:p>
    <w:p w:rsidR="008A0147" w:rsidRDefault="00594A02" w:rsidP="008A0147">
      <w:pPr>
        <w:pStyle w:val="ListParagraph"/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72A320D6" wp14:editId="772FB7C9">
            <wp:extent cx="4486275" cy="2523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พิ่มหัวเรื่อง (2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06" cy="25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0" w:rsidRPr="008A0147" w:rsidRDefault="00EB1C20" w:rsidP="008A0147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A014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3.</w:t>
      </w:r>
      <w:r w:rsidRPr="008A014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4</w:t>
      </w:r>
      <w:bookmarkStart w:id="5" w:name="_Hlk22376968"/>
      <w:r w:rsidR="00850C5C" w:rsidRPr="008A014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8A014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ตัวอย่างของโปรแกรม</w:t>
      </w:r>
      <w:bookmarkEnd w:id="5"/>
      <w:r w:rsidR="00C4706F" w:rsidRPr="008A0147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highlight w:val="yellow"/>
          <w:cs/>
        </w:rPr>
        <w:t>(เอารูปใส่)</w:t>
      </w:r>
    </w:p>
    <w:p w:rsidR="00A81962" w:rsidRDefault="00A81962" w:rsidP="00850C5C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421080" w:rsidRDefault="00850C5C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t xml:space="preserve">         </w:t>
      </w:r>
      <w:r w:rsidR="0077449B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7CAA9892" wp14:editId="37AC114D">
            <wp:extent cx="5566410" cy="2748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หน้าลงทะเบียน</w:t>
      </w:r>
    </w:p>
    <w:p w:rsidR="00311C98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311C98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77449B" w:rsidRDefault="0077449B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5F207EFA" wp14:editId="7CB42C03">
            <wp:extent cx="5566410" cy="2981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หน้าเข้าสู่ระบบ</w:t>
      </w:r>
    </w:p>
    <w:p w:rsidR="00526E78" w:rsidRDefault="00526E7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77449B" w:rsidRDefault="0077449B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27095E36" wp14:editId="2D6FFF7B">
            <wp:extent cx="556641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</w:p>
    <w:p w:rsidR="00526E78" w:rsidRDefault="00526E7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204D4D" w:rsidRDefault="00204D4D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204D4D" w:rsidRDefault="00204D4D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204D4D" w:rsidRDefault="00204D4D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77449B" w:rsidRDefault="0077449B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3CA8DE90" wp14:editId="356EFBBA">
            <wp:extent cx="3819525" cy="3372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41" cy="33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หน้าจอสืบค้นข้อมูล</w:t>
      </w: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311C98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526E78" w:rsidRDefault="00526E78" w:rsidP="00526E7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</w:p>
    <w:p w:rsidR="00594A02" w:rsidRDefault="00B22633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drawing>
          <wp:inline distT="0" distB="0" distL="0" distR="0" wp14:anchorId="7DBBD7FF" wp14:editId="2A5A5224">
            <wp:extent cx="5426911" cy="3038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_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07" cy="30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02" w:rsidRDefault="00594A02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22633" w:rsidRDefault="00B22633" w:rsidP="00B22633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แนะนำหน้าจอแสดงผล</w:t>
      </w:r>
    </w:p>
    <w:p w:rsidR="00594A02" w:rsidRDefault="00594A02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94A02" w:rsidRDefault="00594A02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94A02" w:rsidRDefault="00594A02" w:rsidP="00526E78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94A02" w:rsidRDefault="00B22633" w:rsidP="00B22633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660DF655" wp14:editId="40B0111E">
            <wp:extent cx="4667713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_0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5" cy="36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33" w:rsidRDefault="00B22633" w:rsidP="00B22633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66C60" w:rsidRDefault="00B22633" w:rsidP="00E66C60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แนะนำสืบค้นข้อมูล</w:t>
      </w:r>
    </w:p>
    <w:p w:rsidR="00EB1C20" w:rsidRPr="0077449B" w:rsidRDefault="00EB1C20" w:rsidP="00E66C60">
      <w:pPr>
        <w:autoSpaceDE w:val="0"/>
        <w:autoSpaceDN w:val="0"/>
        <w:adjustRightInd w:val="0"/>
        <w:snapToGrid w:val="0"/>
        <w:spacing w:after="0" w:line="240" w:lineRule="auto"/>
        <w:jc w:val="center"/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4</w:t>
      </w: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t>ผลการดำเนินงาน</w:t>
      </w:r>
    </w:p>
    <w:p w:rsidR="00EB1C20" w:rsidRPr="00690167" w:rsidRDefault="00EB1C20" w:rsidP="00EB1C2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11C98" w:rsidRPr="00DE0646" w:rsidRDefault="00311C98" w:rsidP="00311C98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การดำเนินงานของโครงงาน </w:t>
      </w:r>
      <w:r>
        <w:rPr>
          <w:rFonts w:ascii="TH SarabunPSK" w:hAnsi="TH SarabunPSK" w:cs="TH SarabunPSK"/>
          <w:sz w:val="32"/>
          <w:szCs w:val="32"/>
          <w:cs/>
        </w:rPr>
        <w:t>ระบบเตรียมตัวสอบเข้า</w:t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 w:rsidRPr="00794768">
        <w:rPr>
          <w:rFonts w:ascii="TH SarabunPSK" w:hAnsi="TH SarabunPSK" w:cs="TH SarabunPSK"/>
          <w:sz w:val="32"/>
          <w:szCs w:val="32"/>
          <w:cs/>
        </w:rPr>
        <w:t>และสืบค้นข้อมูลด้วยปัญญาประดิษฐ์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</w:t>
      </w:r>
      <w:r w:rsidR="00F6102B">
        <w:rPr>
          <w:rFonts w:ascii="TH SarabunPSK" w:hAnsi="TH SarabunPSK" w:cs="TH SarabunPSK" w:hint="cs"/>
          <w:sz w:val="32"/>
          <w:szCs w:val="32"/>
          <w:cs/>
        </w:rPr>
        <w:t>ผลการดำเนินงาน 3 ประการ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311C98" w:rsidRPr="00DE0646" w:rsidRDefault="00311C98" w:rsidP="00311C98">
      <w:pPr>
        <w:ind w:left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การบันทึกเกรดเฉลี่ยแต่ละเทอมเพื่อคำนวณเป้าหมายเกรดเทอมถัดไปให้เพียงพอต่อเกณฑ์ของมหาวิทยาลัยที่เป็นเป้าหมาย</w:t>
      </w:r>
    </w:p>
    <w:p w:rsidR="00311C98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>ระบบการสืบค้นข้อมูลการรับเข้าศึกษาต่อของมหาวิทยาลัย</w:t>
      </w:r>
    </w:p>
    <w:p w:rsidR="00F3592D" w:rsidRPr="00DE0646" w:rsidRDefault="00F3592D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507535">
        <w:rPr>
          <w:rFonts w:ascii="TH SarabunPSK" w:hAnsi="TH SarabunPSK" w:cs="TH SarabunPSK" w:hint="cs"/>
          <w:sz w:val="32"/>
          <w:szCs w:val="32"/>
          <w:highlight w:val="yellow"/>
          <w:cs/>
        </w:rPr>
        <w:t>3.แบบสำรวจการเตรียมตัวเข้ามหาวิทยาลัยและการทดลองใช้งานโปรแกรม</w:t>
      </w:r>
    </w:p>
    <w:p w:rsidR="00311C98" w:rsidRDefault="00311C98" w:rsidP="00311C9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311C98" w:rsidRDefault="00311C98" w:rsidP="00311C98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E0646">
        <w:rPr>
          <w:rFonts w:ascii="TH SarabunPSK" w:hAnsi="TH SarabunPSK" w:cs="TH SarabunPSK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Pr="003C3E34">
        <w:rPr>
          <w:rFonts w:ascii="TH SarabunPSK" w:hAnsi="TH SarabunPSK" w:cs="TH SarabunPSK"/>
          <w:b/>
          <w:bCs/>
          <w:sz w:val="32"/>
          <w:szCs w:val="32"/>
          <w:cs/>
        </w:rPr>
        <w:t>บันทึกเกรดเฉลี่ยแต่ละเทอมเพื่อคำนวณเป้าหมายเกรดเทอมถัดไปให้เพียงพอต่อเกณฑ์ของมหาวิทยาลัยที่เป็นเป้าหมาย</w:t>
      </w:r>
    </w:p>
    <w:p w:rsidR="00311C98" w:rsidRDefault="00311C98" w:rsidP="00311C9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8D7780" wp14:editId="772E4DE7">
            <wp:extent cx="3338623" cy="28392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23" cy="28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98" w:rsidRDefault="00311C98" w:rsidP="00311C9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311C98" w:rsidRPr="003C3E34" w:rsidRDefault="00311C98" w:rsidP="00311C9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ผู้ใช้งานที่เข้าสู่ระบบต้องเลือกจำนวนเกรดที่มีในช่อง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ผลเกรดล่าสุด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>และกรอกข้อมูลเกรดแต่ละเทอมให้ตรงกับจำนวนเทอมที่เลือกไว้ หากไม่ตรงกันระบบจะแจ้</w:t>
      </w:r>
      <w:r w:rsidR="00507535">
        <w:rPr>
          <w:rFonts w:ascii="TH SarabunPSK" w:hAnsi="TH SarabunPSK" w:cs="TH SarabunPSK" w:hint="cs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เตือนให้กรอกใหม่อีกครั้ง พร้อมทั้งเลือกมหาวิทยาลัยและคณะเป้าหมายที่จะเปรียบเทียบกับเกณฑ์ขั้นต่ำในการรับสมัคร และกดบันทึก</w:t>
      </w:r>
    </w:p>
    <w:p w:rsidR="00311C98" w:rsidRDefault="00D20BC6" w:rsidP="00311C98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66F800B" wp14:editId="3E8FF9D7">
            <wp:extent cx="5743575" cy="285671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09" cy="28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98" w:rsidRDefault="00311C98" w:rsidP="00311C9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ระบบแสดงผลของผู้ใช้งานทั้งชื่อเลขที่ประจำตัวและเกรดเฉลี่ยสะสมของปัจจุบัน และแสดงเป้าหมาย มหาวิทยาลัย และ คณะที่ถูกเลือกไว้ ในตารางจะแบ่งการแสดงเกรดแต่ละเทอมเป็นชั้นปี ข้อมูลที่ผู้ใช้งานกรอกจะอยู่ด้านซ้ายเป็น ตัวอักษรสีขาว และ ข้อมูลคำนวณเกรดขั้นต่ำในเทอมถัดไปจะอยู่ด้านขวา ตัวอักษรสีดำ ซึ่งจะคำนวณจะเกณฑ์ของมหาวิทยาลัยที่เลือกไว้จะอยู่ในตารางคอลัมน์</w:t>
      </w:r>
      <w:r>
        <w:rPr>
          <w:rFonts w:ascii="TH SarabunPSK" w:hAnsi="TH SarabunPSK" w:cs="TH SarabunPSK"/>
          <w:sz w:val="32"/>
          <w:szCs w:val="32"/>
        </w:rPr>
        <w:t>TCAS</w:t>
      </w:r>
      <w:r>
        <w:rPr>
          <w:rFonts w:ascii="TH SarabunPSK" w:hAnsi="TH SarabunPSK" w:cs="TH SarabunPSK" w:hint="cs"/>
          <w:sz w:val="32"/>
          <w:szCs w:val="32"/>
          <w:cs/>
        </w:rPr>
        <w:t>ที่จะแดงเกณฑ์ของแต่ละรอบ และมีการรายงานว่าเกรดเฉลี่ยที่มีอยู่จะสามารถสมัครรอบนั้นได้หรือไม่ โดยจะคำนวณตามสมการดังนี้</w:t>
      </w:r>
    </w:p>
    <w:p w:rsidR="00311C98" w:rsidRPr="003C3E34" w:rsidRDefault="00311C98" w:rsidP="00311C98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347090C3" wp14:editId="5D6E52A5">
            <wp:extent cx="3543300" cy="590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98" w:rsidRPr="000D5B8A" w:rsidRDefault="00311C98" w:rsidP="00311C98">
      <w:pPr>
        <w:rPr>
          <w:rFonts w:ascii="TH SarabunPSK" w:hAnsi="TH SarabunPSK" w:cs="TH SarabunPSK"/>
          <w:b/>
          <w:bCs/>
          <w:i/>
          <w:iCs/>
          <w:sz w:val="28"/>
        </w:rPr>
      </w:pP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                                 เมื่อกำหนดให้ </w:t>
      </w:r>
    </w:p>
    <w:p w:rsidR="00311C98" w:rsidRPr="000D5B8A" w:rsidRDefault="00311C98" w:rsidP="00311C98">
      <w:pPr>
        <w:rPr>
          <w:rFonts w:ascii="TH SarabunPSK" w:hAnsi="TH SarabunPSK" w:cs="TH SarabunPSK"/>
          <w:b/>
          <w:bCs/>
          <w:i/>
          <w:iCs/>
          <w:sz w:val="28"/>
        </w:rPr>
      </w:pP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                                           </w:t>
      </w:r>
      <w:r w:rsidRPr="000D5B8A">
        <w:rPr>
          <w:rFonts w:ascii="TH SarabunPSK" w:hAnsi="TH SarabunPSK" w:cs="TH SarabunPSK"/>
          <w:b/>
          <w:bCs/>
          <w:i/>
          <w:iCs/>
          <w:sz w:val="28"/>
        </w:rPr>
        <w:t xml:space="preserve">x = </w:t>
      </w:r>
      <w:r>
        <w:rPr>
          <w:rFonts w:ascii="TH SarabunPSK" w:hAnsi="TH SarabunPSK" w:cs="TH SarabunPSK" w:hint="cs"/>
          <w:b/>
          <w:bCs/>
          <w:i/>
          <w:iCs/>
          <w:sz w:val="28"/>
          <w:cs/>
        </w:rPr>
        <w:t>เกรดขั้</w:t>
      </w: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นต่ำในเทอมถัดไป </w:t>
      </w:r>
    </w:p>
    <w:p w:rsidR="00311C98" w:rsidRPr="000D5B8A" w:rsidRDefault="00311C98" w:rsidP="00311C98">
      <w:pPr>
        <w:rPr>
          <w:rFonts w:ascii="TH SarabunPSK" w:hAnsi="TH SarabunPSK" w:cs="TH SarabunPSK"/>
          <w:b/>
          <w:bCs/>
          <w:i/>
          <w:iCs/>
          <w:sz w:val="28"/>
          <w:cs/>
        </w:rPr>
      </w:pP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                                           </w:t>
      </w:r>
      <w:r w:rsidRPr="000D5B8A">
        <w:rPr>
          <w:rFonts w:ascii="TH SarabunPSK" w:hAnsi="TH SarabunPSK" w:cs="TH SarabunPSK"/>
          <w:b/>
          <w:bCs/>
          <w:i/>
          <w:iCs/>
          <w:sz w:val="28"/>
        </w:rPr>
        <w:t>n=</w:t>
      </w: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>จำนวนเทอมที่ยังเหลืออยู่</w:t>
      </w:r>
    </w:p>
    <w:p w:rsidR="00311C98" w:rsidRDefault="00311C98" w:rsidP="00311C98">
      <w:pPr>
        <w:rPr>
          <w:rFonts w:ascii="TH SarabunPSK" w:hAnsi="TH SarabunPSK" w:cs="TH SarabunPSK"/>
          <w:b/>
          <w:bCs/>
          <w:i/>
          <w:iCs/>
          <w:sz w:val="28"/>
        </w:rPr>
      </w:pP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i/>
          <w:iCs/>
          <w:sz w:val="28"/>
          <w:cs/>
        </w:rPr>
        <w:t xml:space="preserve">                             </w:t>
      </w:r>
      <w:r w:rsidRPr="000D5B8A">
        <w:rPr>
          <w:rFonts w:ascii="TH SarabunPSK" w:hAnsi="TH SarabunPSK" w:cs="TH SarabunPSK" w:hint="cs"/>
          <w:b/>
          <w:bCs/>
          <w:i/>
          <w:iCs/>
          <w:sz w:val="28"/>
          <w:cs/>
        </w:rPr>
        <w:t>เกรดของเทอมที่ยังไม่ได้รับ</w:t>
      </w:r>
      <w:r w:rsidRPr="000D5B8A">
        <w:rPr>
          <w:rFonts w:ascii="TH SarabunPSK" w:hAnsi="TH SarabunPSK" w:cs="TH SarabunPSK"/>
          <w:b/>
          <w:bCs/>
          <w:i/>
          <w:iCs/>
          <w:sz w:val="28"/>
        </w:rPr>
        <w:t xml:space="preserve"> = 0</w:t>
      </w:r>
    </w:p>
    <w:p w:rsidR="00311C98" w:rsidRDefault="00311C98" w:rsidP="00311C9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11C98" w:rsidRDefault="00311C98" w:rsidP="00311C9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01858" w:rsidRDefault="00601858" w:rsidP="00311C9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1C98" w:rsidRPr="00093BFB" w:rsidRDefault="00311C98" w:rsidP="00266C09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</w:t>
      </w:r>
      <w:r w:rsidRPr="00DE0646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241DCF">
        <w:rPr>
          <w:rFonts w:ascii="TH SarabunPSK" w:hAnsi="TH SarabunPSK" w:cs="TH SarabunPSK"/>
          <w:b/>
          <w:bCs/>
          <w:sz w:val="32"/>
          <w:szCs w:val="32"/>
          <w:cs/>
        </w:rPr>
        <w:t>ระบบการสืบค้นข้อมูลการรับเข้าศึกษาต่อของมหาวิทยาลัย</w:t>
      </w:r>
    </w:p>
    <w:p w:rsidR="00311C98" w:rsidRDefault="00311C98" w:rsidP="00311C98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C655A8E" wp14:editId="074FF8E5">
            <wp:extent cx="1067142" cy="2277208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0472" cy="22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9" w:rsidRDefault="00311C98" w:rsidP="00311C98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ผู้ใช้งานสามารถสืบค้นได้ที่แถบด้านขวาของเว็ปไซต์ที่มีการสืบค้นด้วยปัญญาประดิษฐ์</w:t>
      </w:r>
      <w:r w:rsidR="00E52A6C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:rsidR="00311C98" w:rsidRDefault="00311C98" w:rsidP="00311C9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20C0DAF" wp14:editId="4375B7A9">
            <wp:extent cx="2778369" cy="2590472"/>
            <wp:effectExtent l="0" t="0" r="317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กก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05" cy="259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139401" wp14:editId="0821BA64">
            <wp:extent cx="2532185" cy="2599546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s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33" cy="26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98" w:rsidRDefault="00311C98" w:rsidP="00311C9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สามารถสืบค้นแล้วระบบทำการแสดงเอกสารที่เกี่ยวข้องและอ้างอิงจากข้อมูลที่ใกล้เคียงที่สุดนำมาตอบเป็นภาษามนุษย์ ซึ่งผู้ใช้งานจะสามารถคลิกไปที่ไฟล์เอกสารเพื่อศึกษาต่อด้วยตนเองได้</w:t>
      </w:r>
    </w:p>
    <w:p w:rsidR="00311C98" w:rsidRDefault="00311C98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66C09" w:rsidRDefault="00266C09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66C09" w:rsidRDefault="00266C09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66C09" w:rsidRDefault="00266C09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76EDF" w:rsidRDefault="00076EDF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F3849" w:rsidRDefault="007F3849" w:rsidP="00076ED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</w:p>
    <w:p w:rsidR="00076EDF" w:rsidRDefault="00076EDF" w:rsidP="00076ED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8045C">
        <w:rPr>
          <w:rFonts w:ascii="TH SarabunPSK" w:hAnsi="TH SarabunPSK" w:cs="TH SarabunPSK"/>
          <w:b/>
          <w:bCs/>
          <w:sz w:val="32"/>
          <w:szCs w:val="32"/>
          <w:highlight w:val="yellow"/>
        </w:rPr>
        <w:lastRenderedPageBreak/>
        <w:t>3.</w:t>
      </w:r>
      <w:r w:rsidRPr="0078045C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แบบสำรวจการเตรียมตัวเข้ามหาวิทยาลัยและการทดลองใช้งานโปรแกรม</w:t>
      </w:r>
    </w:p>
    <w:p w:rsidR="00076EDF" w:rsidRDefault="00076EDF" w:rsidP="00266C0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311C98" w:rsidRPr="008661D6" w:rsidRDefault="00311C98" w:rsidP="00EB1C2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B1C20" w:rsidRDefault="00EB1C20" w:rsidP="00EB1C2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311C98" w:rsidRDefault="00311C98" w:rsidP="00EB1C2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65E08" w:rsidRDefault="00265E08" w:rsidP="00265E08">
      <w:pPr>
        <w:tabs>
          <w:tab w:val="left" w:pos="6203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265E08" w:rsidRDefault="00265E08" w:rsidP="00265E08">
      <w:pPr>
        <w:tabs>
          <w:tab w:val="left" w:pos="6203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E1BF0" w:rsidRDefault="006E1BF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1C20" w:rsidRPr="00690167" w:rsidRDefault="00EB1C20" w:rsidP="00265E08">
      <w:pPr>
        <w:tabs>
          <w:tab w:val="left" w:pos="6203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5</w:t>
      </w:r>
    </w:p>
    <w:p w:rsidR="00EB1C20" w:rsidRDefault="00EB1C20" w:rsidP="00E06C35">
      <w:pPr>
        <w:spacing w:after="0"/>
        <w:ind w:left="2880" w:firstLine="720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690167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สรุปผลการดำเนินงาน</w:t>
      </w:r>
    </w:p>
    <w:p w:rsidR="00311C98" w:rsidRPr="00690167" w:rsidRDefault="00311C98" w:rsidP="00E06C35">
      <w:pPr>
        <w:spacing w:after="0"/>
        <w:ind w:left="288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1C98" w:rsidRPr="00DE0646" w:rsidRDefault="00311C98" w:rsidP="00742076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  <w:cs/>
        </w:rPr>
        <w:t xml:space="preserve">โครงงานเรื่อง </w:t>
      </w:r>
      <w:r w:rsidRPr="001974E1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ระบบเตรียมตัวสอบเข้ามหาวิทยาลัยและสืบค้นข้อมูลด้วยปัญญาประดิษฐ์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E0646">
        <w:rPr>
          <w:rFonts w:ascii="TH SarabunPSK" w:hAnsi="TH SarabunPSK" w:cs="TH SarabunPSK"/>
          <w:sz w:val="32"/>
          <w:szCs w:val="32"/>
          <w:cs/>
        </w:rPr>
        <w:t>มีวัตถุประสงค์เพื่อ</w:t>
      </w:r>
    </w:p>
    <w:p w:rsidR="00311C98" w:rsidRPr="00400697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400697">
        <w:rPr>
          <w:rFonts w:ascii="TH SarabunPSK" w:hAnsi="TH SarabunPSK" w:cs="TH SarabunPSK"/>
          <w:sz w:val="32"/>
          <w:szCs w:val="32"/>
        </w:rPr>
        <w:t>1.</w:t>
      </w:r>
      <w:r w:rsidRPr="00400697">
        <w:rPr>
          <w:rFonts w:ascii="TH SarabunPSK" w:hAnsi="TH SarabunPSK" w:cs="TH SarabunPSK"/>
          <w:sz w:val="32"/>
          <w:szCs w:val="32"/>
          <w:cs/>
        </w:rPr>
        <w:t>เพื่อพัฒนาโปรแกรมช่วยในการเตรียมตัวสอบเข้ามหาวิทยาลัย</w:t>
      </w:r>
    </w:p>
    <w:p w:rsidR="00311C98" w:rsidRPr="00400697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400697">
        <w:rPr>
          <w:rFonts w:ascii="TH SarabunPSK" w:hAnsi="TH SarabunPSK" w:cs="TH SarabunPSK"/>
          <w:sz w:val="32"/>
          <w:szCs w:val="32"/>
        </w:rPr>
        <w:t>2.</w:t>
      </w:r>
      <w:r w:rsidRPr="00400697">
        <w:rPr>
          <w:rFonts w:ascii="TH SarabunPSK" w:hAnsi="TH SarabunPSK" w:cs="TH SarabunPSK"/>
          <w:sz w:val="32"/>
          <w:szCs w:val="32"/>
          <w:cs/>
        </w:rPr>
        <w:t>นำเทคโนโลยีปัญญาประดิษฐ์มาใช้ในการช่วยจัดการข้อมูล</w:t>
      </w:r>
    </w:p>
    <w:p w:rsidR="00311C98" w:rsidRPr="00400697" w:rsidRDefault="00311C98" w:rsidP="00311C98">
      <w:pPr>
        <w:ind w:firstLine="720"/>
        <w:rPr>
          <w:rFonts w:ascii="TH SarabunPSK" w:hAnsi="TH SarabunPSK" w:cs="TH SarabunPSK"/>
          <w:sz w:val="28"/>
        </w:rPr>
      </w:pPr>
      <w:r w:rsidRPr="00400697">
        <w:rPr>
          <w:rFonts w:ascii="TH SarabunPSK" w:hAnsi="TH SarabunPSK" w:cs="TH SarabunPSK"/>
          <w:sz w:val="32"/>
          <w:szCs w:val="32"/>
        </w:rPr>
        <w:t>3.</w:t>
      </w:r>
      <w:r w:rsidRPr="00400697">
        <w:rPr>
          <w:rFonts w:ascii="TH SarabunPSK" w:hAnsi="TH SarabunPSK" w:cs="TH SarabunPSK"/>
          <w:sz w:val="32"/>
          <w:szCs w:val="32"/>
          <w:cs/>
        </w:rPr>
        <w:t>เพื่อประหยัดเวลาในการค้นหาข้อมูลเกรดเฉลี่ยที่ต้องการในแต่ละมหาวิทยาลัยได้</w:t>
      </w:r>
    </w:p>
    <w:p w:rsidR="00311C98" w:rsidRPr="00DE0646" w:rsidRDefault="00311C98" w:rsidP="00311C98">
      <w:pPr>
        <w:rPr>
          <w:rFonts w:ascii="TH SarabunPSK" w:hAnsi="TH SarabunPSK" w:cs="TH SarabunPSK"/>
          <w:b/>
          <w:bCs/>
          <w:sz w:val="32"/>
          <w:szCs w:val="32"/>
        </w:rPr>
      </w:pPr>
      <w:r w:rsidRPr="00DE0646">
        <w:rPr>
          <w:rFonts w:ascii="TH SarabunPSK" w:hAnsi="TH SarabunPSK" w:cs="TH SarabunPSK"/>
          <w:b/>
          <w:bCs/>
          <w:sz w:val="32"/>
          <w:szCs w:val="32"/>
          <w:cs/>
        </w:rPr>
        <w:t>สรุปผล</w:t>
      </w:r>
      <w:r w:rsidRPr="00DE06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11C98" w:rsidRPr="00DE0646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ผู้ใช้งานตระหนักถึงความสำคัญของเกรดเฉลี่ย และค้นหาข้อมูลของมหาวิทยาลัยต่างๆ</w:t>
      </w:r>
      <w:r w:rsidRPr="00DE06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11C98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  <w:cs/>
        </w:rPr>
        <w:t xml:space="preserve"> ระบบสามารถช่วยอำนวยความสะดวกในการสืบค้นข้อม</w:t>
      </w:r>
      <w:r>
        <w:rPr>
          <w:rFonts w:ascii="TH SarabunPSK" w:hAnsi="TH SarabunPSK" w:cs="TH SarabunPSK" w:hint="cs"/>
          <w:sz w:val="32"/>
          <w:szCs w:val="32"/>
          <w:cs/>
        </w:rPr>
        <w:t>ูลการรับสมัครของมหาวิทยาลัย</w:t>
      </w:r>
    </w:p>
    <w:p w:rsidR="00311C98" w:rsidRPr="00DE0646" w:rsidRDefault="00311C98" w:rsidP="00311C98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3.ทำให้ผู้ใช้งานทราบว่าต้องทำเกรดเฉลี่ยในเทอมที่เหลือเท่าไรจึงจะเพียงพอต่อการสมัคร</w:t>
      </w:r>
    </w:p>
    <w:p w:rsidR="00311C98" w:rsidRPr="00DE0646" w:rsidRDefault="00311C98" w:rsidP="00311C98">
      <w:pPr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311C98" w:rsidRPr="00DE0646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</w:rPr>
        <w:t xml:space="preserve"> </w:t>
      </w:r>
      <w:r w:rsidRPr="00DE0646">
        <w:rPr>
          <w:rFonts w:ascii="TH SarabunPSK" w:hAnsi="TH SarabunPSK" w:cs="TH SarabunPSK"/>
          <w:sz w:val="32"/>
          <w:szCs w:val="32"/>
        </w:rPr>
        <w:tab/>
      </w:r>
      <w:r w:rsidRPr="00411811">
        <w:rPr>
          <w:rFonts w:ascii="TH SarabunPSK" w:hAnsi="TH SarabunPSK" w:cs="TH SarabunPSK"/>
          <w:sz w:val="32"/>
          <w:szCs w:val="32"/>
          <w:cs/>
        </w:rPr>
        <w:t>จากการศึกษาค้นคว้าโครงงาน</w:t>
      </w:r>
      <w:r w:rsidRPr="001974E1">
        <w:rPr>
          <w:rFonts w:ascii="TH SarabunPSK" w:hAnsi="TH SarabunPSK" w:cs="TH SarabunPSK"/>
          <w:sz w:val="32"/>
          <w:szCs w:val="32"/>
          <w:cs/>
        </w:rPr>
        <w:t>ระบบเตรียมตัวสอบเข้ามหาวิทยาลัยและสืบค้นข้อมูลด้วยปัญญาประดิษฐ์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1811">
        <w:rPr>
          <w:rFonts w:ascii="TH SarabunPSK" w:hAnsi="TH SarabunPSK" w:cs="TH SarabunPSK"/>
          <w:sz w:val="32"/>
          <w:szCs w:val="32"/>
          <w:cs/>
        </w:rPr>
        <w:t>ทำให้สามารถนำความรู้ทางด้านการพัฒนาเว็ปไซต์และการใช้งานปัญญาประดิษฐ</w:t>
      </w:r>
      <w:r>
        <w:rPr>
          <w:rFonts w:ascii="TH SarabunPSK" w:hAnsi="TH SarabunPSK" w:cs="TH SarabunPSK"/>
          <w:sz w:val="32"/>
          <w:szCs w:val="32"/>
          <w:cs/>
        </w:rPr>
        <w:t>์ในการจัดทำระบบการเตรียมตัว</w:t>
      </w:r>
      <w:r w:rsidRPr="00411811">
        <w:rPr>
          <w:rFonts w:ascii="TH SarabunPSK" w:hAnsi="TH SarabunPSK" w:cs="TH SarabunPSK"/>
          <w:sz w:val="32"/>
          <w:szCs w:val="32"/>
          <w:cs/>
        </w:rPr>
        <w:t>และการสืบค้นเอกสารการสมัครเข้ามหาวิทยาลัย ทำให้ผู้ใช้งานสามารถวางแผนในการทำเกรดเฉลี่ยและสืบค้นการรับสมัครให้ตรงกับเป้าหมายของตนเอง ทำให้สามารถอำ</w:t>
      </w:r>
      <w:r>
        <w:rPr>
          <w:rFonts w:ascii="TH SarabunPSK" w:hAnsi="TH SarabunPSK" w:cs="TH SarabunPSK"/>
          <w:sz w:val="32"/>
          <w:szCs w:val="32"/>
          <w:cs/>
        </w:rPr>
        <w:t>นวยความสะดวกด้านเวลาในการสืบค้น</w:t>
      </w:r>
      <w:r w:rsidRPr="00411811">
        <w:rPr>
          <w:rFonts w:ascii="TH SarabunPSK" w:hAnsi="TH SarabunPSK" w:cs="TH SarabunPSK"/>
          <w:sz w:val="32"/>
          <w:szCs w:val="32"/>
          <w:cs/>
        </w:rPr>
        <w:t>และการประเมินตนเอง</w:t>
      </w:r>
    </w:p>
    <w:p w:rsidR="00311C98" w:rsidRPr="00DE0646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11C98" w:rsidRPr="00DE0646" w:rsidRDefault="00311C98" w:rsidP="00311C98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0646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  <w:r w:rsidRPr="00DE06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11C98" w:rsidRPr="00DE0646" w:rsidRDefault="00311C98" w:rsidP="00311C98">
      <w:pPr>
        <w:pStyle w:val="ListParagraph"/>
        <w:numPr>
          <w:ilvl w:val="0"/>
          <w:numId w:val="37"/>
        </w:num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ควรเพิ่มการประเมินผลการเรียนเฉพาะกลุ่มสาระ สำหรับบางคณะที่ต้องการเกรดแค่เฉพาะรายวิชา</w:t>
      </w:r>
    </w:p>
    <w:p w:rsidR="00311C98" w:rsidRPr="00DE0646" w:rsidRDefault="00311C98" w:rsidP="00311C98">
      <w:pPr>
        <w:autoSpaceDE w:val="0"/>
        <w:autoSpaceDN w:val="0"/>
        <w:adjustRightInd w:val="0"/>
        <w:snapToGri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E0646">
        <w:rPr>
          <w:rFonts w:ascii="TH SarabunPSK" w:hAnsi="TH SarabunPSK" w:cs="TH SarabunPSK"/>
          <w:sz w:val="32"/>
          <w:szCs w:val="32"/>
        </w:rPr>
        <w:t xml:space="preserve">2. </w:t>
      </w:r>
      <w:r w:rsidRPr="00DE0646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การประเมินเกรดเฉลี่ยตามรายวิชาที่มีหน่วย</w:t>
      </w:r>
      <w:r w:rsidR="00742076">
        <w:rPr>
          <w:rFonts w:ascii="TH SarabunPSK" w:hAnsi="TH SarabunPSK" w:cs="TH SarabunPSK" w:hint="cs"/>
          <w:sz w:val="32"/>
          <w:szCs w:val="32"/>
          <w:cs/>
        </w:rPr>
        <w:t>กิต</w:t>
      </w:r>
      <w:r>
        <w:rPr>
          <w:rFonts w:ascii="TH SarabunPSK" w:hAnsi="TH SarabunPSK" w:cs="TH SarabunPSK" w:hint="cs"/>
          <w:sz w:val="32"/>
          <w:szCs w:val="32"/>
          <w:cs/>
        </w:rPr>
        <w:t>แตกต่างกันออกๆไป</w:t>
      </w:r>
    </w:p>
    <w:p w:rsidR="00311C98" w:rsidRDefault="00311C98" w:rsidP="00EB1C2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A2145D" w:rsidRDefault="00A2145D" w:rsidP="00EB1C20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A04C6" w:rsidRDefault="00AA04C6" w:rsidP="00AA04C6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B1C20" w:rsidRPr="00690167" w:rsidRDefault="00EB1C20" w:rsidP="00AA04C6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90167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742076" w:rsidRDefault="00742076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867B84" w:rsidRPr="00AC0B2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MyTCAS. (n.d.).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ระบบ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MyTcas.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https://www.mytcas.com/</w:t>
      </w:r>
    </w:p>
    <w:p w:rsidR="00867B84" w:rsidRPr="00AC0B2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คณะวิทยาศาสตร์ มหาวิทยาลัยขอนแก่น. (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n.d.).Cloud Computing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คืออะไร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?.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https://sc2.kku.ac.th/office/sci-it/index.php/29-cloud-computing.html</w:t>
      </w:r>
    </w:p>
    <w:p w:rsidR="00867B84" w:rsidRPr="00AC0B2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Aigen Corporation. (2023, November 17). Generative AI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คืออะไร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?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ทำอะไรได้บ้าง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?.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https://aigencorp.com/what-is-generative-ai/</w:t>
      </w:r>
    </w:p>
    <w:p w:rsidR="00867B84" w:rsidRPr="00AC0B2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Visai AI. (2023, January 11). OCR (Optical Character Recognition)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คืออะไร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?.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https://visai.ai/th/blogs/9/ocr-data-extraction</w:t>
      </w:r>
    </w:p>
    <w:p w:rsidR="00867B84" w:rsidRPr="00AC0B2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Blognone. (2023, December 28). 5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เทรนด์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AI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ปี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2566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ที่น่าจับตามอง.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https://www.blognone.com/node/116814</w:t>
      </w:r>
    </w:p>
    <w:p w:rsidR="00867B84" w:rsidRPr="00DE0646" w:rsidRDefault="00867B84" w:rsidP="00867B84">
      <w:pPr>
        <w:autoSpaceDE w:val="0"/>
        <w:autoSpaceDN w:val="0"/>
        <w:adjustRightInd w:val="0"/>
        <w:snapToGri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True Digital Group. (n.d.).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รู้จักอนาคต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AI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ในรูปแบบ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Multimodal AI 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ทำงานได้กับข้อมูลหลายประเภท.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สืบค้นจาก</w:t>
      </w:r>
      <w:r w:rsidRPr="00AC0B26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https://www.truedigital.com/post/</w:t>
      </w:r>
    </w:p>
    <w:p w:rsidR="003310AE" w:rsidRDefault="003310AE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E0474" w:rsidRDefault="00BE0474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Pr="00FD1BE1" w:rsidRDefault="001F302D" w:rsidP="00F007B5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  <w:u w:val="single"/>
          <w:cs/>
        </w:rPr>
      </w:pPr>
      <w:r w:rsidRPr="00FD1BE1">
        <w:rPr>
          <w:rFonts w:ascii="TH SarabunPSK" w:hAnsi="TH SarabunPSK" w:cs="TH SarabunPSK" w:hint="cs"/>
          <w:b/>
          <w:bCs/>
          <w:sz w:val="48"/>
          <w:szCs w:val="48"/>
          <w:u w:val="single"/>
          <w:cs/>
        </w:rPr>
        <w:lastRenderedPageBreak/>
        <w:t>ภาคผนวก</w:t>
      </w: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F84182" wp14:editId="1EF5CE07">
            <wp:extent cx="5566410" cy="3116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_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EDA60D" wp14:editId="760833CF">
            <wp:extent cx="4729492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-02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31" cy="28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F302D" w:rsidRDefault="001F302D" w:rsidP="00BC20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3B88C67" wp14:editId="49EF1D2A">
            <wp:extent cx="5566410" cy="43618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de_0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F1" w:rsidRDefault="00773CF1" w:rsidP="00BC20A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3EB49D" wp14:editId="01A3DB82">
            <wp:extent cx="5167845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379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385" cy="29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CF1" w:rsidSect="00D64B38">
      <w:pgSz w:w="11907" w:h="16839" w:code="9"/>
      <w:pgMar w:top="1701" w:right="1440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C23" w:rsidRDefault="00D97C23" w:rsidP="00574F70">
      <w:pPr>
        <w:spacing w:after="0" w:line="240" w:lineRule="auto"/>
      </w:pPr>
      <w:r>
        <w:separator/>
      </w:r>
    </w:p>
  </w:endnote>
  <w:endnote w:type="continuationSeparator" w:id="0">
    <w:p w:rsidR="00D97C23" w:rsidRDefault="00D97C23" w:rsidP="0057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2579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B38" w:rsidRDefault="00D64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ง</w:t>
        </w:r>
        <w:r>
          <w:rPr>
            <w:noProof/>
          </w:rPr>
          <w:fldChar w:fldCharType="end"/>
        </w:r>
      </w:p>
    </w:sdtContent>
  </w:sdt>
  <w:p w:rsidR="00D64B38" w:rsidRDefault="00D64B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3165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B38" w:rsidRDefault="00D64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1B5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64B38" w:rsidRDefault="00D64B3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0478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B38" w:rsidRDefault="00D64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6C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4B38" w:rsidRDefault="00D64B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C23" w:rsidRDefault="00D97C23" w:rsidP="00574F70">
      <w:pPr>
        <w:spacing w:after="0" w:line="240" w:lineRule="auto"/>
      </w:pPr>
      <w:r>
        <w:separator/>
      </w:r>
    </w:p>
  </w:footnote>
  <w:footnote w:type="continuationSeparator" w:id="0">
    <w:p w:rsidR="00D97C23" w:rsidRDefault="00D97C23" w:rsidP="00574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4C4" w:rsidRDefault="00AD04C4" w:rsidP="00AD04C4">
    <w:pPr>
      <w:pStyle w:val="Header"/>
      <w:jc w:val="right"/>
      <w:rPr>
        <w:cs/>
      </w:rPr>
    </w:pPr>
  </w:p>
  <w:p w:rsidR="00AD04C4" w:rsidRDefault="00A35C32">
    <w:pPr>
      <w:pStyle w:val="Header"/>
      <w:rPr>
        <w:cs/>
      </w:rPr>
    </w:pPr>
    <w:r>
      <w:rPr>
        <w:rFonts w:hint="cs"/>
        <w:cs/>
      </w:rPr>
      <w:tab/>
    </w:r>
    <w:r>
      <w:rPr>
        <w:rFonts w:hint="cs"/>
        <w:cs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03D29"/>
    <w:multiLevelType w:val="multilevel"/>
    <w:tmpl w:val="73E22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A673863"/>
    <w:multiLevelType w:val="hybridMultilevel"/>
    <w:tmpl w:val="F59870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C1454E"/>
    <w:multiLevelType w:val="hybridMultilevel"/>
    <w:tmpl w:val="96B8ABE0"/>
    <w:lvl w:ilvl="0" w:tplc="004A6AF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F7362D7"/>
    <w:multiLevelType w:val="hybridMultilevel"/>
    <w:tmpl w:val="9564AEE4"/>
    <w:lvl w:ilvl="0" w:tplc="FAA0696A">
      <w:start w:val="2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84B12"/>
    <w:multiLevelType w:val="hybridMultilevel"/>
    <w:tmpl w:val="8A3C941E"/>
    <w:lvl w:ilvl="0" w:tplc="06121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D86531"/>
    <w:multiLevelType w:val="multilevel"/>
    <w:tmpl w:val="A8205832"/>
    <w:lvl w:ilvl="0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color w:val="000000"/>
      </w:r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>
    <w:nsid w:val="164A5999"/>
    <w:multiLevelType w:val="hybridMultilevel"/>
    <w:tmpl w:val="7D98CF56"/>
    <w:lvl w:ilvl="0" w:tplc="DDD61BD8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678247A"/>
    <w:multiLevelType w:val="hybridMultilevel"/>
    <w:tmpl w:val="E486856C"/>
    <w:lvl w:ilvl="0" w:tplc="0492A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472A63"/>
    <w:multiLevelType w:val="hybridMultilevel"/>
    <w:tmpl w:val="A3161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655CF5"/>
    <w:multiLevelType w:val="multilevel"/>
    <w:tmpl w:val="D9D2E1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>
    <w:nsid w:val="1BA660F5"/>
    <w:multiLevelType w:val="multilevel"/>
    <w:tmpl w:val="BA28222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1">
    <w:nsid w:val="1CF11314"/>
    <w:multiLevelType w:val="hybridMultilevel"/>
    <w:tmpl w:val="02A6E75C"/>
    <w:lvl w:ilvl="0" w:tplc="195C37DA">
      <w:start w:val="2"/>
      <w:numFmt w:val="bullet"/>
      <w:lvlText w:val="-"/>
      <w:lvlJc w:val="left"/>
      <w:pPr>
        <w:ind w:left="108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20B4774"/>
    <w:multiLevelType w:val="hybridMultilevel"/>
    <w:tmpl w:val="90488688"/>
    <w:lvl w:ilvl="0" w:tplc="78000D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7692BB9"/>
    <w:multiLevelType w:val="hybridMultilevel"/>
    <w:tmpl w:val="3502DFA4"/>
    <w:lvl w:ilvl="0" w:tplc="3490D0F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A5987"/>
    <w:multiLevelType w:val="hybridMultilevel"/>
    <w:tmpl w:val="A912B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FCA26A9"/>
    <w:multiLevelType w:val="multilevel"/>
    <w:tmpl w:val="BFCA56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>
    <w:nsid w:val="32093DCE"/>
    <w:multiLevelType w:val="hybridMultilevel"/>
    <w:tmpl w:val="6F0A663A"/>
    <w:lvl w:ilvl="0" w:tplc="89B2D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A7B3E92"/>
    <w:multiLevelType w:val="hybridMultilevel"/>
    <w:tmpl w:val="CFC2F6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B777C4C"/>
    <w:multiLevelType w:val="hybridMultilevel"/>
    <w:tmpl w:val="4B6CDECE"/>
    <w:lvl w:ilvl="0" w:tplc="8E501E9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3E545CD0"/>
    <w:multiLevelType w:val="hybridMultilevel"/>
    <w:tmpl w:val="DE225066"/>
    <w:lvl w:ilvl="0" w:tplc="3BC2DF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3F090177"/>
    <w:multiLevelType w:val="multilevel"/>
    <w:tmpl w:val="F7E4A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2."/>
      <w:lvlJc w:val="left"/>
      <w:pPr>
        <w:ind w:left="1440" w:hanging="360"/>
      </w:pPr>
      <w:rPr>
        <w:rFonts w:ascii="TH SarabunPSK" w:eastAsiaTheme="minorHAnsi" w:hAnsi="TH SarabunPSK" w:cs="TH SarabunPSK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1">
    <w:nsid w:val="40FB11C2"/>
    <w:multiLevelType w:val="multilevel"/>
    <w:tmpl w:val="3FC623E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bullet"/>
      <w:lvlText w:val="-"/>
      <w:lvlJc w:val="left"/>
      <w:pPr>
        <w:ind w:left="840" w:hanging="480"/>
      </w:pPr>
      <w:rPr>
        <w:rFonts w:ascii="Angsana New" w:eastAsiaTheme="minorHAnsi" w:hAnsi="Angsana New" w:cs="Angsana New" w:hint="default"/>
      </w:rPr>
    </w:lvl>
    <w:lvl w:ilvl="2">
      <w:start w:val="3"/>
      <w:numFmt w:val="bullet"/>
      <w:lvlText w:val="-"/>
      <w:lvlJc w:val="left"/>
      <w:pPr>
        <w:ind w:left="1440" w:hanging="720"/>
      </w:pPr>
      <w:rPr>
        <w:rFonts w:ascii="Angsana New" w:eastAsiaTheme="minorHAnsi" w:hAnsi="Angsana New" w:cs="Angsana New" w:hint="default"/>
      </w:rPr>
    </w:lvl>
    <w:lvl w:ilvl="3">
      <w:start w:val="1"/>
      <w:numFmt w:val="decimal"/>
      <w:lvlText w:val="%4."/>
      <w:lvlJc w:val="left"/>
      <w:pPr>
        <w:ind w:left="1800" w:hanging="720"/>
      </w:pPr>
      <w:rPr>
        <w:rFonts w:ascii="TH SarabunPSK" w:eastAsiaTheme="minorHAnsi" w:hAnsi="TH SarabunPSK" w:cs="TH SarabunPSK"/>
        <w:b w:val="0"/>
        <w:bCs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47D912C3"/>
    <w:multiLevelType w:val="hybridMultilevel"/>
    <w:tmpl w:val="0C800C3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B6B7E47"/>
    <w:multiLevelType w:val="hybridMultilevel"/>
    <w:tmpl w:val="B1B031D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636A6CD8">
      <w:start w:val="1"/>
      <w:numFmt w:val="decimal"/>
      <w:lvlText w:val="%2."/>
      <w:lvlJc w:val="left"/>
      <w:pPr>
        <w:ind w:left="2160" w:hanging="360"/>
      </w:pPr>
      <w:rPr>
        <w:rFonts w:ascii="TH SarabunPSK" w:eastAsiaTheme="minorHAnsi" w:hAnsi="TH SarabunPSK" w:cs="TH SarabunPSK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B9A1AA5"/>
    <w:multiLevelType w:val="hybridMultilevel"/>
    <w:tmpl w:val="B74EAF24"/>
    <w:lvl w:ilvl="0" w:tplc="FF8A1F6C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B9E2444"/>
    <w:multiLevelType w:val="multilevel"/>
    <w:tmpl w:val="31586C24"/>
    <w:lvl w:ilvl="0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80" w:hanging="1800"/>
      </w:pPr>
      <w:rPr>
        <w:rFonts w:hint="default"/>
      </w:rPr>
    </w:lvl>
  </w:abstractNum>
  <w:abstractNum w:abstractNumId="26">
    <w:nsid w:val="51D64D6C"/>
    <w:multiLevelType w:val="hybridMultilevel"/>
    <w:tmpl w:val="0A06039A"/>
    <w:lvl w:ilvl="0" w:tplc="555AEF1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D9F5C91"/>
    <w:multiLevelType w:val="multilevel"/>
    <w:tmpl w:val="DB40B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5DB5B2A"/>
    <w:multiLevelType w:val="hybridMultilevel"/>
    <w:tmpl w:val="C1B0345E"/>
    <w:lvl w:ilvl="0" w:tplc="4F84F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6B0E94"/>
    <w:multiLevelType w:val="hybridMultilevel"/>
    <w:tmpl w:val="3CB66B3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711201C5"/>
    <w:multiLevelType w:val="hybridMultilevel"/>
    <w:tmpl w:val="96B637D8"/>
    <w:lvl w:ilvl="0" w:tplc="FB30EA5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AC0FE5"/>
    <w:multiLevelType w:val="hybridMultilevel"/>
    <w:tmpl w:val="46FE0D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3804667"/>
    <w:multiLevelType w:val="hybridMultilevel"/>
    <w:tmpl w:val="196EDB40"/>
    <w:lvl w:ilvl="0" w:tplc="388C9C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4343AE7"/>
    <w:multiLevelType w:val="hybridMultilevel"/>
    <w:tmpl w:val="44306700"/>
    <w:lvl w:ilvl="0" w:tplc="C430DA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76672928"/>
    <w:multiLevelType w:val="hybridMultilevel"/>
    <w:tmpl w:val="39525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87571F4"/>
    <w:multiLevelType w:val="hybridMultilevel"/>
    <w:tmpl w:val="DFF8AA38"/>
    <w:lvl w:ilvl="0" w:tplc="D1868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89C5145"/>
    <w:multiLevelType w:val="hybridMultilevel"/>
    <w:tmpl w:val="3FE0D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9"/>
  </w:num>
  <w:num w:numId="4">
    <w:abstractNumId w:val="21"/>
  </w:num>
  <w:num w:numId="5">
    <w:abstractNumId w:val="23"/>
  </w:num>
  <w:num w:numId="6">
    <w:abstractNumId w:val="10"/>
  </w:num>
  <w:num w:numId="7">
    <w:abstractNumId w:val="18"/>
  </w:num>
  <w:num w:numId="8">
    <w:abstractNumId w:val="2"/>
  </w:num>
  <w:num w:numId="9">
    <w:abstractNumId w:val="3"/>
  </w:num>
  <w:num w:numId="10">
    <w:abstractNumId w:val="12"/>
  </w:num>
  <w:num w:numId="11">
    <w:abstractNumId w:val="27"/>
  </w:num>
  <w:num w:numId="12">
    <w:abstractNumId w:val="28"/>
  </w:num>
  <w:num w:numId="13">
    <w:abstractNumId w:val="6"/>
  </w:num>
  <w:num w:numId="14">
    <w:abstractNumId w:val="11"/>
  </w:num>
  <w:num w:numId="15">
    <w:abstractNumId w:val="0"/>
  </w:num>
  <w:num w:numId="16">
    <w:abstractNumId w:val="7"/>
  </w:num>
  <w:num w:numId="17">
    <w:abstractNumId w:val="15"/>
  </w:num>
  <w:num w:numId="18">
    <w:abstractNumId w:val="13"/>
  </w:num>
  <w:num w:numId="19">
    <w:abstractNumId w:val="35"/>
  </w:num>
  <w:num w:numId="20">
    <w:abstractNumId w:val="26"/>
  </w:num>
  <w:num w:numId="21">
    <w:abstractNumId w:val="24"/>
  </w:num>
  <w:num w:numId="22">
    <w:abstractNumId w:val="30"/>
  </w:num>
  <w:num w:numId="23">
    <w:abstractNumId w:val="34"/>
  </w:num>
  <w:num w:numId="24">
    <w:abstractNumId w:val="8"/>
  </w:num>
  <w:num w:numId="25">
    <w:abstractNumId w:val="1"/>
  </w:num>
  <w:num w:numId="26">
    <w:abstractNumId w:val="29"/>
  </w:num>
  <w:num w:numId="27">
    <w:abstractNumId w:val="14"/>
  </w:num>
  <w:num w:numId="28">
    <w:abstractNumId w:val="31"/>
  </w:num>
  <w:num w:numId="29">
    <w:abstractNumId w:val="19"/>
  </w:num>
  <w:num w:numId="30">
    <w:abstractNumId w:val="33"/>
  </w:num>
  <w:num w:numId="31">
    <w:abstractNumId w:val="32"/>
  </w:num>
  <w:num w:numId="32">
    <w:abstractNumId w:val="5"/>
  </w:num>
  <w:num w:numId="33">
    <w:abstractNumId w:val="36"/>
  </w:num>
  <w:num w:numId="34">
    <w:abstractNumId w:val="16"/>
  </w:num>
  <w:num w:numId="35">
    <w:abstractNumId w:val="22"/>
  </w:num>
  <w:num w:numId="36">
    <w:abstractNumId w:val="17"/>
  </w:num>
  <w:num w:numId="37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EB7"/>
    <w:rsid w:val="00014E00"/>
    <w:rsid w:val="00015D9B"/>
    <w:rsid w:val="00033785"/>
    <w:rsid w:val="00036599"/>
    <w:rsid w:val="00041AC6"/>
    <w:rsid w:val="000460C9"/>
    <w:rsid w:val="0004686F"/>
    <w:rsid w:val="00053570"/>
    <w:rsid w:val="0005541E"/>
    <w:rsid w:val="000561D3"/>
    <w:rsid w:val="00061E2A"/>
    <w:rsid w:val="00065E67"/>
    <w:rsid w:val="00076EDF"/>
    <w:rsid w:val="0008073E"/>
    <w:rsid w:val="000948E2"/>
    <w:rsid w:val="00095F45"/>
    <w:rsid w:val="000B0F21"/>
    <w:rsid w:val="000B15BF"/>
    <w:rsid w:val="000B5B3C"/>
    <w:rsid w:val="000C67EF"/>
    <w:rsid w:val="000D3763"/>
    <w:rsid w:val="000E36ED"/>
    <w:rsid w:val="000E446C"/>
    <w:rsid w:val="000E4817"/>
    <w:rsid w:val="000F7E76"/>
    <w:rsid w:val="00101ED3"/>
    <w:rsid w:val="0011032F"/>
    <w:rsid w:val="00135139"/>
    <w:rsid w:val="00137802"/>
    <w:rsid w:val="001719E5"/>
    <w:rsid w:val="001736E4"/>
    <w:rsid w:val="00174914"/>
    <w:rsid w:val="00175F75"/>
    <w:rsid w:val="00191626"/>
    <w:rsid w:val="001A0B3F"/>
    <w:rsid w:val="001A0D2E"/>
    <w:rsid w:val="001A12F3"/>
    <w:rsid w:val="001B1DD4"/>
    <w:rsid w:val="001B3B65"/>
    <w:rsid w:val="001C73AE"/>
    <w:rsid w:val="001D4DB8"/>
    <w:rsid w:val="001E0A65"/>
    <w:rsid w:val="001E627C"/>
    <w:rsid w:val="001F104E"/>
    <w:rsid w:val="001F302D"/>
    <w:rsid w:val="001F43D0"/>
    <w:rsid w:val="001F4B04"/>
    <w:rsid w:val="001F69A4"/>
    <w:rsid w:val="002002AB"/>
    <w:rsid w:val="00201FF6"/>
    <w:rsid w:val="00202F21"/>
    <w:rsid w:val="00203F94"/>
    <w:rsid w:val="00204D4D"/>
    <w:rsid w:val="0020592E"/>
    <w:rsid w:val="002207FF"/>
    <w:rsid w:val="0022547D"/>
    <w:rsid w:val="00246793"/>
    <w:rsid w:val="00247D3D"/>
    <w:rsid w:val="00264653"/>
    <w:rsid w:val="00265E08"/>
    <w:rsid w:val="00266C09"/>
    <w:rsid w:val="002733AC"/>
    <w:rsid w:val="00285293"/>
    <w:rsid w:val="00295F7C"/>
    <w:rsid w:val="002A7193"/>
    <w:rsid w:val="002C29FE"/>
    <w:rsid w:val="002D7DC9"/>
    <w:rsid w:val="002F35E6"/>
    <w:rsid w:val="002F57EE"/>
    <w:rsid w:val="002F705A"/>
    <w:rsid w:val="003000F2"/>
    <w:rsid w:val="00301BEE"/>
    <w:rsid w:val="00311630"/>
    <w:rsid w:val="00311C98"/>
    <w:rsid w:val="003310AE"/>
    <w:rsid w:val="00335387"/>
    <w:rsid w:val="003408BD"/>
    <w:rsid w:val="003435C0"/>
    <w:rsid w:val="00372260"/>
    <w:rsid w:val="00375DB5"/>
    <w:rsid w:val="003804A4"/>
    <w:rsid w:val="00380650"/>
    <w:rsid w:val="00382288"/>
    <w:rsid w:val="0038601B"/>
    <w:rsid w:val="00386612"/>
    <w:rsid w:val="003960A5"/>
    <w:rsid w:val="00397D85"/>
    <w:rsid w:val="003D1BD8"/>
    <w:rsid w:val="003D4894"/>
    <w:rsid w:val="003E1D82"/>
    <w:rsid w:val="003F6B54"/>
    <w:rsid w:val="00402261"/>
    <w:rsid w:val="00413C29"/>
    <w:rsid w:val="00416A6D"/>
    <w:rsid w:val="00421080"/>
    <w:rsid w:val="00422D28"/>
    <w:rsid w:val="0043335B"/>
    <w:rsid w:val="004344B1"/>
    <w:rsid w:val="0045268A"/>
    <w:rsid w:val="00474A68"/>
    <w:rsid w:val="00475403"/>
    <w:rsid w:val="00487178"/>
    <w:rsid w:val="004973DE"/>
    <w:rsid w:val="004978F1"/>
    <w:rsid w:val="004A0113"/>
    <w:rsid w:val="004C192D"/>
    <w:rsid w:val="004C1999"/>
    <w:rsid w:val="004D2BC9"/>
    <w:rsid w:val="004E70CB"/>
    <w:rsid w:val="004E72DA"/>
    <w:rsid w:val="00507535"/>
    <w:rsid w:val="005124C1"/>
    <w:rsid w:val="00515DEF"/>
    <w:rsid w:val="005263DC"/>
    <w:rsid w:val="00526E78"/>
    <w:rsid w:val="0054056B"/>
    <w:rsid w:val="0055427D"/>
    <w:rsid w:val="00565ED4"/>
    <w:rsid w:val="005701A7"/>
    <w:rsid w:val="00571153"/>
    <w:rsid w:val="00574F70"/>
    <w:rsid w:val="00581FA8"/>
    <w:rsid w:val="005837CC"/>
    <w:rsid w:val="00585EEA"/>
    <w:rsid w:val="00587A42"/>
    <w:rsid w:val="00594A02"/>
    <w:rsid w:val="005B0961"/>
    <w:rsid w:val="005B25AB"/>
    <w:rsid w:val="005C0DF1"/>
    <w:rsid w:val="005C4527"/>
    <w:rsid w:val="005E2B90"/>
    <w:rsid w:val="005F3D23"/>
    <w:rsid w:val="005F4178"/>
    <w:rsid w:val="00601858"/>
    <w:rsid w:val="00606887"/>
    <w:rsid w:val="00615E34"/>
    <w:rsid w:val="0062082F"/>
    <w:rsid w:val="00627881"/>
    <w:rsid w:val="0063220A"/>
    <w:rsid w:val="0063334B"/>
    <w:rsid w:val="00642E86"/>
    <w:rsid w:val="00646D7B"/>
    <w:rsid w:val="00647E56"/>
    <w:rsid w:val="00652AC4"/>
    <w:rsid w:val="006566E7"/>
    <w:rsid w:val="00672073"/>
    <w:rsid w:val="00684751"/>
    <w:rsid w:val="00690167"/>
    <w:rsid w:val="00691ABD"/>
    <w:rsid w:val="006B5380"/>
    <w:rsid w:val="006C0EF2"/>
    <w:rsid w:val="006D2346"/>
    <w:rsid w:val="006D4866"/>
    <w:rsid w:val="006D714C"/>
    <w:rsid w:val="006E17F1"/>
    <w:rsid w:val="006E1BF0"/>
    <w:rsid w:val="006F1CFD"/>
    <w:rsid w:val="007001A8"/>
    <w:rsid w:val="007076B7"/>
    <w:rsid w:val="007172D4"/>
    <w:rsid w:val="00732275"/>
    <w:rsid w:val="00734EB7"/>
    <w:rsid w:val="0073613C"/>
    <w:rsid w:val="00742076"/>
    <w:rsid w:val="00764469"/>
    <w:rsid w:val="00766107"/>
    <w:rsid w:val="00773CF1"/>
    <w:rsid w:val="0077449B"/>
    <w:rsid w:val="0078045C"/>
    <w:rsid w:val="00787B7C"/>
    <w:rsid w:val="007A3C27"/>
    <w:rsid w:val="007B395B"/>
    <w:rsid w:val="007C363F"/>
    <w:rsid w:val="007D15C1"/>
    <w:rsid w:val="007D3050"/>
    <w:rsid w:val="007D7656"/>
    <w:rsid w:val="007F3849"/>
    <w:rsid w:val="007F45DC"/>
    <w:rsid w:val="00801369"/>
    <w:rsid w:val="008045A0"/>
    <w:rsid w:val="0081428F"/>
    <w:rsid w:val="00822699"/>
    <w:rsid w:val="00841510"/>
    <w:rsid w:val="00843BA7"/>
    <w:rsid w:val="00846763"/>
    <w:rsid w:val="00847EF1"/>
    <w:rsid w:val="00850C5C"/>
    <w:rsid w:val="0085161F"/>
    <w:rsid w:val="00851F00"/>
    <w:rsid w:val="00853921"/>
    <w:rsid w:val="008661D6"/>
    <w:rsid w:val="00867B84"/>
    <w:rsid w:val="00873411"/>
    <w:rsid w:val="008814DA"/>
    <w:rsid w:val="00883982"/>
    <w:rsid w:val="00883BF2"/>
    <w:rsid w:val="008841B2"/>
    <w:rsid w:val="008A0147"/>
    <w:rsid w:val="008A3AC5"/>
    <w:rsid w:val="008A711F"/>
    <w:rsid w:val="008C4D46"/>
    <w:rsid w:val="008D23E9"/>
    <w:rsid w:val="008E4CDC"/>
    <w:rsid w:val="008F3B7F"/>
    <w:rsid w:val="0090384E"/>
    <w:rsid w:val="00910764"/>
    <w:rsid w:val="009130E5"/>
    <w:rsid w:val="00914756"/>
    <w:rsid w:val="0092528F"/>
    <w:rsid w:val="00935D9A"/>
    <w:rsid w:val="009420A1"/>
    <w:rsid w:val="00963097"/>
    <w:rsid w:val="009849DB"/>
    <w:rsid w:val="0098719F"/>
    <w:rsid w:val="009922E1"/>
    <w:rsid w:val="009925B0"/>
    <w:rsid w:val="009A2EB9"/>
    <w:rsid w:val="009B2008"/>
    <w:rsid w:val="009B7177"/>
    <w:rsid w:val="009C7236"/>
    <w:rsid w:val="009F0252"/>
    <w:rsid w:val="009F164F"/>
    <w:rsid w:val="00A2145D"/>
    <w:rsid w:val="00A258EA"/>
    <w:rsid w:val="00A2690A"/>
    <w:rsid w:val="00A27BD6"/>
    <w:rsid w:val="00A35C32"/>
    <w:rsid w:val="00A43709"/>
    <w:rsid w:val="00A52E03"/>
    <w:rsid w:val="00A73B4C"/>
    <w:rsid w:val="00A81962"/>
    <w:rsid w:val="00A86C81"/>
    <w:rsid w:val="00AA04C6"/>
    <w:rsid w:val="00AA0EE3"/>
    <w:rsid w:val="00AB5335"/>
    <w:rsid w:val="00AD04C4"/>
    <w:rsid w:val="00AD5BAA"/>
    <w:rsid w:val="00AE29F3"/>
    <w:rsid w:val="00AE585A"/>
    <w:rsid w:val="00AE7906"/>
    <w:rsid w:val="00B01F2D"/>
    <w:rsid w:val="00B1047B"/>
    <w:rsid w:val="00B14BFF"/>
    <w:rsid w:val="00B14F09"/>
    <w:rsid w:val="00B22633"/>
    <w:rsid w:val="00B27F18"/>
    <w:rsid w:val="00B518BE"/>
    <w:rsid w:val="00B55371"/>
    <w:rsid w:val="00B557DF"/>
    <w:rsid w:val="00B61E4C"/>
    <w:rsid w:val="00B634D8"/>
    <w:rsid w:val="00B73206"/>
    <w:rsid w:val="00B77C43"/>
    <w:rsid w:val="00B81F49"/>
    <w:rsid w:val="00B84236"/>
    <w:rsid w:val="00B94021"/>
    <w:rsid w:val="00BA6B23"/>
    <w:rsid w:val="00BB119E"/>
    <w:rsid w:val="00BC20A8"/>
    <w:rsid w:val="00BD7571"/>
    <w:rsid w:val="00BE0474"/>
    <w:rsid w:val="00BE2B3B"/>
    <w:rsid w:val="00BE53DA"/>
    <w:rsid w:val="00BF05D6"/>
    <w:rsid w:val="00C03B8C"/>
    <w:rsid w:val="00C0535B"/>
    <w:rsid w:val="00C05C0B"/>
    <w:rsid w:val="00C10F1B"/>
    <w:rsid w:val="00C11150"/>
    <w:rsid w:val="00C125EB"/>
    <w:rsid w:val="00C15428"/>
    <w:rsid w:val="00C23777"/>
    <w:rsid w:val="00C27168"/>
    <w:rsid w:val="00C356E9"/>
    <w:rsid w:val="00C40B09"/>
    <w:rsid w:val="00C4706F"/>
    <w:rsid w:val="00C50A03"/>
    <w:rsid w:val="00C57E81"/>
    <w:rsid w:val="00C63950"/>
    <w:rsid w:val="00C70028"/>
    <w:rsid w:val="00C739D6"/>
    <w:rsid w:val="00C76CD7"/>
    <w:rsid w:val="00CB04E4"/>
    <w:rsid w:val="00CB13CE"/>
    <w:rsid w:val="00CC1FD4"/>
    <w:rsid w:val="00CD076B"/>
    <w:rsid w:val="00CD3DC9"/>
    <w:rsid w:val="00CD6219"/>
    <w:rsid w:val="00CE51E7"/>
    <w:rsid w:val="00CF19F9"/>
    <w:rsid w:val="00CF477B"/>
    <w:rsid w:val="00D047E8"/>
    <w:rsid w:val="00D11343"/>
    <w:rsid w:val="00D11A54"/>
    <w:rsid w:val="00D14325"/>
    <w:rsid w:val="00D14AC5"/>
    <w:rsid w:val="00D15D4D"/>
    <w:rsid w:val="00D163FB"/>
    <w:rsid w:val="00D20BC6"/>
    <w:rsid w:val="00D213EF"/>
    <w:rsid w:val="00D44E9B"/>
    <w:rsid w:val="00D54654"/>
    <w:rsid w:val="00D6444C"/>
    <w:rsid w:val="00D64B38"/>
    <w:rsid w:val="00D74B81"/>
    <w:rsid w:val="00D77577"/>
    <w:rsid w:val="00D94629"/>
    <w:rsid w:val="00D94FD7"/>
    <w:rsid w:val="00D964BC"/>
    <w:rsid w:val="00D97C23"/>
    <w:rsid w:val="00D97E15"/>
    <w:rsid w:val="00DA1237"/>
    <w:rsid w:val="00DA194E"/>
    <w:rsid w:val="00DA1B52"/>
    <w:rsid w:val="00DB07E6"/>
    <w:rsid w:val="00DB6A21"/>
    <w:rsid w:val="00DC6002"/>
    <w:rsid w:val="00DD0305"/>
    <w:rsid w:val="00DE2EC5"/>
    <w:rsid w:val="00DF31A7"/>
    <w:rsid w:val="00DF3C6F"/>
    <w:rsid w:val="00E06C35"/>
    <w:rsid w:val="00E16C24"/>
    <w:rsid w:val="00E20655"/>
    <w:rsid w:val="00E22BCD"/>
    <w:rsid w:val="00E26015"/>
    <w:rsid w:val="00E2759C"/>
    <w:rsid w:val="00E34EF8"/>
    <w:rsid w:val="00E357B1"/>
    <w:rsid w:val="00E37E59"/>
    <w:rsid w:val="00E44444"/>
    <w:rsid w:val="00E517FB"/>
    <w:rsid w:val="00E52A6C"/>
    <w:rsid w:val="00E62A25"/>
    <w:rsid w:val="00E66C60"/>
    <w:rsid w:val="00E72E60"/>
    <w:rsid w:val="00E74A4E"/>
    <w:rsid w:val="00EA007F"/>
    <w:rsid w:val="00EB1557"/>
    <w:rsid w:val="00EB1976"/>
    <w:rsid w:val="00EB1C20"/>
    <w:rsid w:val="00EC1349"/>
    <w:rsid w:val="00ED3C6E"/>
    <w:rsid w:val="00ED534C"/>
    <w:rsid w:val="00ED6BF3"/>
    <w:rsid w:val="00EE0A00"/>
    <w:rsid w:val="00F007B5"/>
    <w:rsid w:val="00F1305F"/>
    <w:rsid w:val="00F3592D"/>
    <w:rsid w:val="00F4295C"/>
    <w:rsid w:val="00F53CFD"/>
    <w:rsid w:val="00F5560D"/>
    <w:rsid w:val="00F6102B"/>
    <w:rsid w:val="00F6505A"/>
    <w:rsid w:val="00F67CC4"/>
    <w:rsid w:val="00F7181D"/>
    <w:rsid w:val="00F803D4"/>
    <w:rsid w:val="00F86D4A"/>
    <w:rsid w:val="00F90DF3"/>
    <w:rsid w:val="00F93DC3"/>
    <w:rsid w:val="00FA345C"/>
    <w:rsid w:val="00FA5F31"/>
    <w:rsid w:val="00FA62F5"/>
    <w:rsid w:val="00FB3F5E"/>
    <w:rsid w:val="00FB6557"/>
    <w:rsid w:val="00FB7379"/>
    <w:rsid w:val="00FC160E"/>
    <w:rsid w:val="00FC2312"/>
    <w:rsid w:val="00FD1BE1"/>
    <w:rsid w:val="00FE3249"/>
    <w:rsid w:val="00FE67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1D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D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D4D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065E67"/>
    <w:pPr>
      <w:ind w:left="720"/>
      <w:contextualSpacing/>
    </w:pPr>
  </w:style>
  <w:style w:type="table" w:styleId="TableGrid">
    <w:name w:val="Table Grid"/>
    <w:basedOn w:val="TableNormal"/>
    <w:rsid w:val="00380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007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F70"/>
  </w:style>
  <w:style w:type="paragraph" w:styleId="Footer">
    <w:name w:val="footer"/>
    <w:basedOn w:val="Normal"/>
    <w:link w:val="FooterChar"/>
    <w:uiPriority w:val="99"/>
    <w:unhideWhenUsed/>
    <w:rsid w:val="0057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F70"/>
  </w:style>
  <w:style w:type="character" w:customStyle="1" w:styleId="Heading1Char">
    <w:name w:val="Heading 1 Char"/>
    <w:basedOn w:val="DefaultParagraphFont"/>
    <w:link w:val="Heading1"/>
    <w:uiPriority w:val="9"/>
    <w:rsid w:val="003E1D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9A4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e24kjd">
    <w:name w:val="e24kjd"/>
    <w:basedOn w:val="DefaultParagraphFont"/>
    <w:rsid w:val="00F53CF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739D6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1E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1D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D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D4D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065E67"/>
    <w:pPr>
      <w:ind w:left="720"/>
      <w:contextualSpacing/>
    </w:pPr>
  </w:style>
  <w:style w:type="table" w:styleId="TableGrid">
    <w:name w:val="Table Grid"/>
    <w:basedOn w:val="TableNormal"/>
    <w:rsid w:val="003804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007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F70"/>
  </w:style>
  <w:style w:type="paragraph" w:styleId="Footer">
    <w:name w:val="footer"/>
    <w:basedOn w:val="Normal"/>
    <w:link w:val="FooterChar"/>
    <w:uiPriority w:val="99"/>
    <w:unhideWhenUsed/>
    <w:rsid w:val="0057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F70"/>
  </w:style>
  <w:style w:type="character" w:customStyle="1" w:styleId="Heading1Char">
    <w:name w:val="Heading 1 Char"/>
    <w:basedOn w:val="DefaultParagraphFont"/>
    <w:link w:val="Heading1"/>
    <w:uiPriority w:val="9"/>
    <w:rsid w:val="003E1D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9A4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e24kjd">
    <w:name w:val="e24kjd"/>
    <w:basedOn w:val="DefaultParagraphFont"/>
    <w:rsid w:val="00F53CF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739D6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1E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developer.mozilla.org/en-US/docs/Web/JavaScript" TargetMode="External"/><Relationship Id="rId26" Type="http://schemas.openxmlformats.org/officeDocument/2006/relationships/hyperlink" Target="https://console.firebase.google.com/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cloud.google.com/vertex-ai/docs/generative-ai/learn-resources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header" Target="header1.xml"/><Relationship Id="rId24" Type="http://schemas.openxmlformats.org/officeDocument/2006/relationships/hyperlink" Target="https://console.cloud.google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hyperlink" Target="https://cloud.google.com/vertex-ai-search-and-conversation" TargetMode="External"/><Relationship Id="rId36" Type="http://schemas.openxmlformats.org/officeDocument/2006/relationships/hyperlink" Target="https://extensions.dev/extensions/firebase/firestore-translate-text" TargetMode="External"/><Relationship Id="rId49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hyperlink" Target="https://nodejs.org/docs/latest/api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8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mytcas.com/" TargetMode="External"/><Relationship Id="rId22" Type="http://schemas.openxmlformats.org/officeDocument/2006/relationships/hyperlink" Target="https://cloud.google.com/use-cases/ai-summarization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cloud.google.com/document-ai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s://www.w3schools.com/html/html_css.asp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extensions.dev/extensions/googlecloud/firestore-palm-summarize-text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yperlink" Target="https://firebase.google.com/docs/cli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CT_01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3C162-0681-40B1-992C-B9CA87A27C5C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1A158C7F-6178-4F2B-A804-BD4D0194C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0</TotalTime>
  <Pages>26</Pages>
  <Words>2524</Words>
  <Characters>14391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ICT_01</dc:creator>
  <cp:lastModifiedBy>Pasin Buakhaw</cp:lastModifiedBy>
  <cp:revision>2</cp:revision>
  <cp:lastPrinted>2018-11-07T06:35:00Z</cp:lastPrinted>
  <dcterms:created xsi:type="dcterms:W3CDTF">2024-01-17T17:50:00Z</dcterms:created>
  <dcterms:modified xsi:type="dcterms:W3CDTF">2024-01-17T17:50:00Z</dcterms:modified>
</cp:coreProperties>
</file>